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31414881"/>
        <w:docPartObj>
          <w:docPartGallery w:val="Cover Pages"/>
          <w:docPartUnique/>
        </w:docPartObj>
      </w:sdtPr>
      <w:sdtEndPr>
        <w:rPr>
          <w:b/>
          <w:bCs/>
        </w:rPr>
      </w:sdtEndPr>
      <w:sdtContent>
        <w:p w:rsidR="00B24B5F" w:rsidRDefault="00B24B5F"/>
        <w:p w:rsidR="00B24B5F" w:rsidRDefault="00435001">
          <w:r>
            <w:rPr>
              <w:noProof/>
              <w:lang w:eastAsia="zh-CN" w:bidi="ar-SA"/>
            </w:rPr>
            <mc:AlternateContent>
              <mc:Choice Requires="wpg">
                <w:drawing>
                  <wp:anchor distT="0" distB="0" distL="114300" distR="114300" simplePos="0" relativeHeight="251662336" behindDoc="0" locked="0" layoutInCell="0" allowOverlap="1">
                    <wp:simplePos x="0" y="0"/>
                    <wp:positionH relativeFrom="page">
                      <wp:align>center</wp:align>
                    </wp:positionH>
                    <mc:AlternateContent>
                      <mc:Choice Requires="wp14">
                        <wp:positionV relativeFrom="page">
                          <wp14:pctPosVOffset>55000</wp14:pctPosVOffset>
                        </wp:positionV>
                      </mc:Choice>
                      <mc:Fallback>
                        <wp:positionV relativeFrom="page">
                          <wp:posOffset>5880100</wp:posOffset>
                        </wp:positionV>
                      </mc:Fallback>
                    </mc:AlternateContent>
                    <wp:extent cx="6804025" cy="4276725"/>
                    <wp:effectExtent l="0" t="0" r="0" b="0"/>
                    <wp:wrapNone/>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4276725"/>
                              <a:chOff x="613" y="8712"/>
                              <a:chExt cx="11015" cy="6336"/>
                            </a:xfrm>
                          </wpg:grpSpPr>
                          <wps:wsp>
                            <wps:cNvPr id="7" name="Rectangle 8"/>
                            <wps:cNvSpPr>
                              <a:spLocks noChangeArrowheads="1"/>
                            </wps:cNvSpPr>
                            <wps:spPr bwMode="auto">
                              <a:xfrm>
                                <a:off x="4897" y="8714"/>
                                <a:ext cx="6731" cy="6334"/>
                              </a:xfrm>
                              <a:prstGeom prst="rect">
                                <a:avLst/>
                              </a:prstGeom>
                              <a:noFill/>
                              <a:ln>
                                <a:noFill/>
                              </a:ln>
                              <a:extLst>
                                <a:ext uri="{909E8E84-426E-40DD-AFC4-6F175D3DCCD1}">
                                  <a14:hiddenFill xmlns:a14="http://schemas.microsoft.com/office/drawing/2010/main">
                                    <a:solidFill>
                                      <a:schemeClr val="accent2">
                                        <a:lumMod val="100000"/>
                                        <a:lumOff val="0"/>
                                      </a:schemeClr>
                                    </a:solidFill>
                                  </a14:hiddenFill>
                                </a:ex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rStyle w:val="Heading1Char"/>
                                      <w:rFonts w:ascii="Tahoma" w:hAnsi="Tahoma" w:cs="Tahoma"/>
                                      <w:color w:val="auto"/>
                                      <w:sz w:val="16"/>
                                      <w:szCs w:val="16"/>
                                      <w:bdr w:val="single" w:sz="8" w:space="1" w:color="7F9DB9" w:frame="1"/>
                                      <w:shd w:val="clear" w:color="auto" w:fill="FFFFFF"/>
                                    </w:rPr>
                                    <w:alias w:val="Abstract"/>
                                    <w:id w:val="612603617"/>
                                    <w:dataBinding w:prefixMappings="xmlns:ns0='http://schemas.microsoft.com/office/2006/coverPageProps'" w:xpath="/ns0:CoverPageProperties[1]/ns0:Abstract[1]" w:storeItemID="{55AF091B-3C7A-41E3-B477-F2FDAA23CFDA}"/>
                                    <w:text/>
                                  </w:sdtPr>
                                  <w:sdtEndPr>
                                    <w:rPr>
                                      <w:rStyle w:val="Heading1Char"/>
                                    </w:rPr>
                                  </w:sdtEndPr>
                                  <w:sdtContent>
                                    <w:bookmarkStart w:id="1" w:name="_Toc445818832" w:displacedByCustomXml="prev"/>
                                    <w:bookmarkStart w:id="2" w:name="_Toc411030607" w:displacedByCustomXml="prev"/>
                                    <w:p w:rsidR="00B24B5F" w:rsidRDefault="00523647">
                                      <w:pPr>
                                        <w:pStyle w:val="NoSpacing"/>
                                        <w:rPr>
                                          <w:rStyle w:val="Heading1Char"/>
                                          <w:rFonts w:ascii="Tahoma" w:hAnsi="Tahoma" w:cs="Tahoma"/>
                                          <w:color w:val="auto"/>
                                          <w:sz w:val="16"/>
                                          <w:szCs w:val="16"/>
                                          <w:bdr w:val="single" w:sz="8" w:space="1" w:color="7F9DB9" w:frame="1"/>
                                          <w:shd w:val="clear" w:color="auto" w:fill="FFFFFF"/>
                                        </w:rPr>
                                      </w:pPr>
                                      <w:r w:rsidRPr="00097592">
                                        <w:rPr>
                                          <w:rStyle w:val="Heading1Char"/>
                                          <w:rFonts w:ascii="Tahoma" w:hAnsi="Tahoma" w:cs="Tahoma"/>
                                          <w:color w:val="auto"/>
                                          <w:sz w:val="16"/>
                                          <w:szCs w:val="16"/>
                                          <w:bdr w:val="single" w:sz="8" w:space="1" w:color="7F9DB9" w:frame="1"/>
                                          <w:shd w:val="clear" w:color="auto" w:fill="FFFFFF"/>
                                        </w:rPr>
                                        <w:t>&lt;%</w:t>
                                      </w:r>
                                      <w:r w:rsidR="00A62103">
                                        <w:rPr>
                                          <w:rStyle w:val="Heading1Char"/>
                                          <w:rFonts w:ascii="Tahoma" w:hAnsi="Tahoma" w:cs="Tahoma"/>
                                          <w:color w:val="auto"/>
                                          <w:sz w:val="16"/>
                                          <w:szCs w:val="16"/>
                                          <w:bdr w:val="single" w:sz="8" w:space="1" w:color="7F9DB9" w:frame="1"/>
                                          <w:shd w:val="clear" w:color="auto" w:fill="FFFFFF"/>
                                        </w:rPr>
                                        <w:t>SUMMARY</w:t>
                                      </w:r>
                                      <w:r w:rsidRPr="00097592">
                                        <w:rPr>
                                          <w:rStyle w:val="Heading1Char"/>
                                          <w:rFonts w:ascii="Tahoma" w:hAnsi="Tahoma" w:cs="Tahoma"/>
                                          <w:color w:val="auto"/>
                                          <w:sz w:val="16"/>
                                          <w:szCs w:val="16"/>
                                          <w:bdr w:val="single" w:sz="8" w:space="1" w:color="7F9DB9" w:frame="1"/>
                                          <w:shd w:val="clear" w:color="auto" w:fill="FFFFFF"/>
                                        </w:rPr>
                                        <w:t>%&gt;</w:t>
                                      </w:r>
                                    </w:p>
                                  </w:sdtContent>
                                </w:sdt>
                                <w:bookmarkEnd w:id="1" w:displacedByCustomXml="prev"/>
                                <w:bookmarkEnd w:id="2" w:displacedByCustomXml="prev"/>
                                <w:p w:rsidR="00A62103" w:rsidRDefault="00A62103">
                                  <w:pPr>
                                    <w:pStyle w:val="NoSpacing"/>
                                    <w:rPr>
                                      <w:rStyle w:val="Heading1Char"/>
                                      <w:rFonts w:ascii="Tahoma" w:hAnsi="Tahoma" w:cs="Tahoma"/>
                                      <w:color w:val="auto"/>
                                      <w:sz w:val="16"/>
                                      <w:szCs w:val="16"/>
                                      <w:bdr w:val="single" w:sz="8" w:space="1" w:color="7F9DB9" w:frame="1"/>
                                      <w:shd w:val="clear" w:color="auto" w:fill="FFFFFF"/>
                                    </w:rPr>
                                  </w:pPr>
                                </w:p>
                                <w:p w:rsidR="00A62103" w:rsidRDefault="00A62103">
                                  <w:pPr>
                                    <w:pStyle w:val="NoSpacing"/>
                                    <w:rPr>
                                      <w:sz w:val="22"/>
                                      <w:szCs w:val="22"/>
                                    </w:rPr>
                                  </w:pPr>
                                  <w:r>
                                    <w:rPr>
                                      <w:sz w:val="22"/>
                                      <w:szCs w:val="22"/>
                                    </w:rPr>
                                    <w:t>This Word layout template for Help &amp; Manual defines the entire layout - front page, table of contents, chapter headings, keyword index.</w:t>
                                  </w:r>
                                </w:p>
                                <w:p w:rsidR="004965DB" w:rsidRDefault="00A62103">
                                  <w:pPr>
                                    <w:pStyle w:val="NoSpacing"/>
                                    <w:rPr>
                                      <w:sz w:val="22"/>
                                      <w:szCs w:val="22"/>
                                    </w:rPr>
                                  </w:pPr>
                                  <w:r>
                                    <w:rPr>
                                      <w:sz w:val="22"/>
                                      <w:szCs w:val="22"/>
                                    </w:rPr>
                                    <w:t xml:space="preserve">To </w:t>
                                  </w:r>
                                  <w:r w:rsidRPr="00A62103">
                                    <w:rPr>
                                      <w:b/>
                                      <w:sz w:val="22"/>
                                      <w:szCs w:val="22"/>
                                    </w:rPr>
                                    <w:t>customize this template</w:t>
                                  </w:r>
                                  <w:r>
                                    <w:rPr>
                                      <w:sz w:val="22"/>
                                      <w:szCs w:val="22"/>
                                    </w:rPr>
                                    <w:t xml:space="preserve">, use the original file ("Word-Template-A4.docx") from the H&amp;M installation folder, make a copy of it, then tailor it with MS Word to your requirements. You </w:t>
                                  </w:r>
                                  <w:r w:rsidRPr="00A62103">
                                    <w:rPr>
                                      <w:b/>
                                      <w:sz w:val="22"/>
                                      <w:szCs w:val="22"/>
                                    </w:rPr>
                                    <w:t>can use variables</w:t>
                                  </w:r>
                                  <w:r>
                                    <w:rPr>
                                      <w:sz w:val="22"/>
                                      <w:szCs w:val="22"/>
                                    </w:rPr>
                                    <w:t xml:space="preserve"> in every place of the document. To insert a variable, insert a COMMENT field in Word, then type the variable name as the field content. Like the </w:t>
                                  </w:r>
                                  <w:r w:rsidRPr="008E03FE">
                                    <w:rPr>
                                      <w:i/>
                                      <w:sz w:val="22"/>
                                      <w:szCs w:val="22"/>
                                    </w:rPr>
                                    <w:t> </w:t>
                                  </w:r>
                                  <w:r>
                                    <w:rPr>
                                      <w:sz w:val="22"/>
                                      <w:szCs w:val="22"/>
                                    </w:rPr>
                                    <w:t xml:space="preserve"> field above this text.</w:t>
                                  </w:r>
                                </w:p>
                                <w:p w:rsidR="00A62103" w:rsidRDefault="004965DB">
                                  <w:pPr>
                                    <w:pStyle w:val="NoSpacing"/>
                                    <w:rPr>
                                      <w:sz w:val="22"/>
                                      <w:szCs w:val="22"/>
                                    </w:rPr>
                                  </w:pPr>
                                  <w:r>
                                    <w:rPr>
                                      <w:sz w:val="22"/>
                                      <w:szCs w:val="22"/>
                                    </w:rPr>
                                    <w:t>Move on to the next page in this document to customize the table of contents (a placeholder for the real TOC later) and modify text and paragraph format of the chapter headings in the middle of this template. You might also want to change the numbering style.</w:t>
                                  </w:r>
                                </w:p>
                                <w:p w:rsidR="004965DB" w:rsidRDefault="004965DB">
                                  <w:pPr>
                                    <w:pStyle w:val="NoSpacing"/>
                                    <w:rPr>
                                      <w:sz w:val="22"/>
                                      <w:szCs w:val="22"/>
                                    </w:rPr>
                                  </w:pPr>
                                </w:p>
                                <w:p w:rsidR="004965DB" w:rsidRDefault="004965DB">
                                  <w:pPr>
                                    <w:pStyle w:val="NoSpacing"/>
                                    <w:rPr>
                                      <w:sz w:val="22"/>
                                      <w:szCs w:val="22"/>
                                    </w:rPr>
                                  </w:pPr>
                                  <w:r w:rsidRPr="004965DB">
                                    <w:rPr>
                                      <w:b/>
                                      <w:sz w:val="22"/>
                                      <w:szCs w:val="22"/>
                                    </w:rPr>
                                    <w:t>Important:</w:t>
                                  </w:r>
                                  <w:r>
                                    <w:rPr>
                                      <w:sz w:val="22"/>
                                      <w:szCs w:val="22"/>
                                    </w:rPr>
                                    <w:t xml:space="preserve"> before you use the template for publishing in H&amp;M, make sure that general page format and margins are set correctly. H&amp;M will export images and tables to make them fit in the space available.</w:t>
                                  </w:r>
                                </w:p>
                              </w:txbxContent>
                            </wps:txbx>
                            <wps:bodyPr rot="0" vert="horz" wrap="square" lIns="91440" tIns="45720" rIns="91440" bIns="45720" anchor="t" anchorCtr="0" upright="1">
                              <a:noAutofit/>
                            </wps:bodyPr>
                          </wps:wsp>
                          <wps:wsp>
                            <wps:cNvPr id="8" name="Rectangle 9"/>
                            <wps:cNvSpPr>
                              <a:spLocks noChangeArrowheads="1"/>
                            </wps:cNvSpPr>
                            <wps:spPr bwMode="auto">
                              <a:xfrm>
                                <a:off x="613" y="8712"/>
                                <a:ext cx="4283" cy="6336"/>
                              </a:xfrm>
                              <a:prstGeom prst="rect">
                                <a:avLst/>
                              </a:prstGeom>
                              <a:noFill/>
                              <a:ln>
                                <a:noFill/>
                              </a:ln>
                              <a:extLst>
                                <a:ext uri="{909E8E84-426E-40DD-AFC4-6F175D3DCCD1}">
                                  <a14:hiddenFill xmlns:a14="http://schemas.microsoft.com/office/drawing/2010/main">
                                    <a:solidFill>
                                      <a:schemeClr val="accent2">
                                        <a:lumMod val="100000"/>
                                        <a:lumOff val="0"/>
                                      </a:schemeClr>
                                    </a:solidFill>
                                  </a14:hiddenFill>
                                </a:ex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rStyle w:val="Heading1Char"/>
                                      <w:rFonts w:ascii="Tahoma" w:hAnsi="Tahoma" w:cs="Tahoma"/>
                                      <w:color w:val="auto"/>
                                      <w:sz w:val="16"/>
                                      <w:szCs w:val="16"/>
                                      <w:bdr w:val="single" w:sz="8" w:space="1" w:color="7F9DB9" w:frame="1"/>
                                      <w:shd w:val="clear" w:color="auto" w:fill="FFFFFF"/>
                                    </w:rPr>
                                    <w:alias w:val="Company"/>
                                    <w:id w:val="612603622"/>
                                    <w:dataBinding w:prefixMappings="xmlns:ns0='http://schemas.openxmlformats.org/officeDocument/2006/extended-properties'" w:xpath="/ns0:Properties[1]/ns0:Company[1]" w:storeItemID="{6668398D-A668-4E3E-A5EB-62B293D839F1}"/>
                                    <w:text/>
                                  </w:sdtPr>
                                  <w:sdtEndPr>
                                    <w:rPr>
                                      <w:rStyle w:val="Heading1Char"/>
                                    </w:rPr>
                                  </w:sdtEndPr>
                                  <w:sdtContent>
                                    <w:bookmarkStart w:id="3" w:name="_Toc445818833" w:displacedByCustomXml="prev"/>
                                    <w:bookmarkStart w:id="4" w:name="_Toc411030608" w:displacedByCustomXml="prev"/>
                                    <w:p w:rsidR="00B24B5F" w:rsidRDefault="00523647">
                                      <w:pPr>
                                        <w:pStyle w:val="NoSpacing"/>
                                        <w:jc w:val="right"/>
                                        <w:rPr>
                                          <w:b/>
                                          <w:bCs/>
                                        </w:rPr>
                                      </w:pPr>
                                      <w:r w:rsidRPr="00097592">
                                        <w:rPr>
                                          <w:rStyle w:val="Heading1Char"/>
                                          <w:rFonts w:ascii="Tahoma" w:hAnsi="Tahoma" w:cs="Tahoma"/>
                                          <w:color w:val="auto"/>
                                          <w:sz w:val="16"/>
                                          <w:szCs w:val="16"/>
                                          <w:bdr w:val="single" w:sz="8" w:space="1" w:color="7F9DB9" w:frame="1"/>
                                          <w:shd w:val="clear" w:color="auto" w:fill="FFFFFF"/>
                                        </w:rPr>
                                        <w:t>Enter your company name and EC Software GmbH</w:t>
                                      </w:r>
                                    </w:p>
                                  </w:sdtContent>
                                </w:sdt>
                                <w:bookmarkEnd w:id="3" w:displacedByCustomXml="prev"/>
                                <w:bookmarkEnd w:id="4" w:displacedByCustomXml="prev"/>
                                <w:sdt>
                                  <w:sdtPr>
                                    <w:rPr>
                                      <w:rFonts w:asciiTheme="majorHAnsi" w:eastAsiaTheme="majorEastAsia" w:hAnsiTheme="majorHAnsi" w:cstheme="majorBidi"/>
                                      <w:b/>
                                      <w:bCs/>
                                      <w:caps/>
                                      <w:color w:val="365F91" w:themeColor="accent1" w:themeShade="BF"/>
                                      <w:spacing w:val="15"/>
                                      <w:sz w:val="28"/>
                                      <w:szCs w:val="28"/>
                                      <w:shd w:val="clear" w:color="auto" w:fill="4F81BD" w:themeFill="accent1"/>
                                    </w:rPr>
                                    <w:alias w:val="Address"/>
                                    <w:id w:val="612603627"/>
                                    <w:showingPlcHdr/>
                                    <w:dataBinding w:prefixMappings="xmlns:ns0='http://schemas.microsoft.com/office/2006/coverPageProps'" w:xpath="/ns0:CoverPageProperties[1]/ns0:CompanyAddress[1]" w:storeItemID="{55AF091B-3C7A-41E3-B477-F2FDAA23CFDA}"/>
                                    <w:text w:multiLine="1"/>
                                  </w:sdtPr>
                                  <w:sdtEndPr/>
                                  <w:sdtContent>
                                    <w:p w:rsidR="00B24B5F" w:rsidRDefault="00B24B5F">
                                      <w:pPr>
                                        <w:pStyle w:val="NoSpacing"/>
                                        <w:jc w:val="right"/>
                                        <w:rPr>
                                          <w:b/>
                                          <w:bCs/>
                                        </w:rPr>
                                      </w:pPr>
                                      <w:r>
                                        <w:rPr>
                                          <w:b/>
                                          <w:bCs/>
                                        </w:rPr>
                                        <w:t>[Type the company address]</w:t>
                                      </w:r>
                                    </w:p>
                                  </w:sdtContent>
                                </w:sdt>
                                <w:sdt>
                                  <w:sdtPr>
                                    <w:rPr>
                                      <w:b/>
                                      <w:bCs/>
                                    </w:rPr>
                                    <w:alias w:val="Phone"/>
                                    <w:id w:val="343265946"/>
                                    <w:showingPlcHdr/>
                                    <w:dataBinding w:prefixMappings="xmlns:ns0='http://schemas.microsoft.com/office/2006/coverPageProps'" w:xpath="/ns0:CoverPageProperties[1]/ns0:CompanyPhone[1]" w:storeItemID="{55AF091B-3C7A-41E3-B477-F2FDAA23CFDA}"/>
                                    <w:text/>
                                  </w:sdtPr>
                                  <w:sdtEndPr/>
                                  <w:sdtContent>
                                    <w:p w:rsidR="00B24B5F" w:rsidRDefault="00B24B5F">
                                      <w:pPr>
                                        <w:pStyle w:val="NoSpacing"/>
                                        <w:jc w:val="right"/>
                                        <w:rPr>
                                          <w:b/>
                                          <w:bCs/>
                                        </w:rPr>
                                      </w:pPr>
                                      <w:r>
                                        <w:rPr>
                                          <w:b/>
                                          <w:bCs/>
                                        </w:rPr>
                                        <w:t>[Type the phone number]</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B24B5F" w:rsidRDefault="00B24B5F">
                                      <w:pPr>
                                        <w:pStyle w:val="NoSpacing"/>
                                        <w:jc w:val="right"/>
                                        <w:rPr>
                                          <w:b/>
                                          <w:bCs/>
                                        </w:rPr>
                                      </w:pPr>
                                      <w:r>
                                        <w:rPr>
                                          <w:b/>
                                          <w:bCs/>
                                        </w:rPr>
                                        <w:t>[Type the fax number]</w:t>
                                      </w:r>
                                    </w:p>
                                  </w:sdtContent>
                                </w:sdt>
                                <w:p w:rsidR="00B24B5F" w:rsidRDefault="00B24B5F">
                                  <w:pPr>
                                    <w:pStyle w:val="NoSpacing"/>
                                    <w:jc w:val="right"/>
                                    <w:rPr>
                                      <w:b/>
                                      <w:bCs/>
                                    </w:rPr>
                                  </w:pPr>
                                </w:p>
                              </w:txbxContent>
                            </wps:txbx>
                            <wps:bodyPr rot="0" vert="horz" wrap="square" lIns="0" tIns="45720" rIns="91440" bIns="45720" anchor="b" anchorCtr="0" upright="1">
                              <a:noAutofit/>
                            </wps:bodyPr>
                          </wps:wsp>
                        </wpg:wgp>
                      </a:graphicData>
                    </a:graphic>
                    <wp14:sizeRelH relativeFrom="page">
                      <wp14:pctWidth>90000</wp14:pctWidth>
                    </wp14:sizeRelH>
                    <wp14:sizeRelV relativeFrom="page">
                      <wp14:pctHeight>40000</wp14:pctHeight>
                    </wp14:sizeRelV>
                  </wp:anchor>
                </w:drawing>
              </mc:Choice>
              <mc:Fallback>
                <w:pict>
                  <v:group id="Group 7" o:spid="_x0000_s1026" style="position:absolute;margin-left:0;margin-top:0;width:535.75pt;height:336.75pt;z-index:251662336;mso-width-percent:900;mso-height-percent:400;mso-top-percent:550;mso-position-horizontal:center;mso-position-horizontal-relative:page;mso-position-vertical-relative:page;mso-width-percent:900;mso-height-percent:400;mso-top-percent:550" coordorigin="613,8712" coordsize="11015,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" o:allowincell="f">
                    <v:rect id="Rectangle 8" o:spid="_x0000_s1027" style="position:absolute;left:4897;top:8714;width:6731;height:6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" filled="f" fillcolor="#c0504d [3205]" stroked="f" strokecolor="white [3212]" strokeweight="1.5pt">
                      <v:textbox>
                        <w:txbxContent>
                          <w:sdt>
                            <w:sdtPr>
                              <w:rPr>
                                <w:rStyle w:val="Heading1Char"/>
                                <w:rFonts w:ascii="Tahoma" w:hAnsi="Tahoma" w:cs="Tahoma"/>
                                <w:color w:val="auto"/>
                                <w:sz w:val="16"/>
                                <w:szCs w:val="16"/>
                                <w:bdr w:val="single" w:sz="8" w:space="1" w:color="7F9DB9" w:frame="1"/>
                                <w:shd w:val="clear" w:color="auto" w:fill="FFFFFF"/>
                              </w:rPr>
                              <w:alias w:val="Abstract"/>
                              <w:id w:val="612603617"/>
                              <w:dataBinding w:prefixMappings="xmlns:ns0='http://schemas.microsoft.com/office/2006/coverPageProps'" w:xpath="/ns0:CoverPageProperties[1]/ns0:Abstract[1]" w:storeItemID="{55AF091B-3C7A-41E3-B477-F2FDAA23CFDA}"/>
                              <w:text/>
                            </w:sdtPr>
                            <w:sdtEndPr>
                              <w:rPr>
                                <w:rStyle w:val="Heading1Char"/>
                              </w:rPr>
                            </w:sdtEndPr>
                            <w:sdtContent>
                              <w:bookmarkStart w:id="5" w:name="_Toc445818832" w:displacedByCustomXml="prev"/>
                              <w:bookmarkStart w:id="6" w:name="_Toc411030607" w:displacedByCustomXml="prev"/>
                              <w:p w:rsidR="00B24B5F" w:rsidRDefault="00523647">
                                <w:pPr>
                                  <w:pStyle w:val="NoSpacing"/>
                                  <w:rPr>
                                    <w:rStyle w:val="Heading1Char"/>
                                    <w:rFonts w:ascii="Tahoma" w:hAnsi="Tahoma" w:cs="Tahoma"/>
                                    <w:color w:val="auto"/>
                                    <w:sz w:val="16"/>
                                    <w:szCs w:val="16"/>
                                    <w:bdr w:val="single" w:sz="8" w:space="1" w:color="7F9DB9" w:frame="1"/>
                                    <w:shd w:val="clear" w:color="auto" w:fill="FFFFFF"/>
                                  </w:rPr>
                                </w:pPr>
                                <w:r w:rsidRPr="00097592">
                                  <w:rPr>
                                    <w:rStyle w:val="Heading1Char"/>
                                    <w:rFonts w:ascii="Tahoma" w:hAnsi="Tahoma" w:cs="Tahoma"/>
                                    <w:color w:val="auto"/>
                                    <w:sz w:val="16"/>
                                    <w:szCs w:val="16"/>
                                    <w:bdr w:val="single" w:sz="8" w:space="1" w:color="7F9DB9" w:frame="1"/>
                                    <w:shd w:val="clear" w:color="auto" w:fill="FFFFFF"/>
                                  </w:rPr>
                                  <w:t>&lt;%</w:t>
                                </w:r>
                                <w:r w:rsidR="00A62103">
                                  <w:rPr>
                                    <w:rStyle w:val="Heading1Char"/>
                                    <w:rFonts w:ascii="Tahoma" w:hAnsi="Tahoma" w:cs="Tahoma"/>
                                    <w:color w:val="auto"/>
                                    <w:sz w:val="16"/>
                                    <w:szCs w:val="16"/>
                                    <w:bdr w:val="single" w:sz="8" w:space="1" w:color="7F9DB9" w:frame="1"/>
                                    <w:shd w:val="clear" w:color="auto" w:fill="FFFFFF"/>
                                  </w:rPr>
                                  <w:t>SUMMARY</w:t>
                                </w:r>
                                <w:r w:rsidRPr="00097592">
                                  <w:rPr>
                                    <w:rStyle w:val="Heading1Char"/>
                                    <w:rFonts w:ascii="Tahoma" w:hAnsi="Tahoma" w:cs="Tahoma"/>
                                    <w:color w:val="auto"/>
                                    <w:sz w:val="16"/>
                                    <w:szCs w:val="16"/>
                                    <w:bdr w:val="single" w:sz="8" w:space="1" w:color="7F9DB9" w:frame="1"/>
                                    <w:shd w:val="clear" w:color="auto" w:fill="FFFFFF"/>
                                  </w:rPr>
                                  <w:t>%&gt;</w:t>
                                </w:r>
                              </w:p>
                            </w:sdtContent>
                          </w:sdt>
                          <w:bookmarkEnd w:id="5" w:displacedByCustomXml="prev"/>
                          <w:bookmarkEnd w:id="6" w:displacedByCustomXml="prev"/>
                          <w:p w:rsidR="00A62103" w:rsidRDefault="00A62103">
                            <w:pPr>
                              <w:pStyle w:val="NoSpacing"/>
                              <w:rPr>
                                <w:rStyle w:val="Heading1Char"/>
                                <w:rFonts w:ascii="Tahoma" w:hAnsi="Tahoma" w:cs="Tahoma"/>
                                <w:color w:val="auto"/>
                                <w:sz w:val="16"/>
                                <w:szCs w:val="16"/>
                                <w:bdr w:val="single" w:sz="8" w:space="1" w:color="7F9DB9" w:frame="1"/>
                                <w:shd w:val="clear" w:color="auto" w:fill="FFFFFF"/>
                              </w:rPr>
                            </w:pPr>
                          </w:p>
                          <w:p w:rsidR="00A62103" w:rsidRDefault="00A62103">
                            <w:pPr>
                              <w:pStyle w:val="NoSpacing"/>
                              <w:rPr>
                                <w:sz w:val="22"/>
                                <w:szCs w:val="22"/>
                              </w:rPr>
                            </w:pPr>
                            <w:r>
                              <w:rPr>
                                <w:sz w:val="22"/>
                                <w:szCs w:val="22"/>
                              </w:rPr>
                              <w:t>This Word layout template for Help &amp; Manual defines the entire layout - front page, table of contents, chapter headings, keyword index.</w:t>
                            </w:r>
                          </w:p>
                          <w:p w:rsidR="004965DB" w:rsidRDefault="00A62103">
                            <w:pPr>
                              <w:pStyle w:val="NoSpacing"/>
                              <w:rPr>
                                <w:sz w:val="22"/>
                                <w:szCs w:val="22"/>
                              </w:rPr>
                            </w:pPr>
                            <w:r>
                              <w:rPr>
                                <w:sz w:val="22"/>
                                <w:szCs w:val="22"/>
                              </w:rPr>
                              <w:t xml:space="preserve">To </w:t>
                            </w:r>
                            <w:r w:rsidRPr="00A62103">
                              <w:rPr>
                                <w:b/>
                                <w:sz w:val="22"/>
                                <w:szCs w:val="22"/>
                              </w:rPr>
                              <w:t>customize this template</w:t>
                            </w:r>
                            <w:r>
                              <w:rPr>
                                <w:sz w:val="22"/>
                                <w:szCs w:val="22"/>
                              </w:rPr>
                              <w:t xml:space="preserve">, use the original file ("Word-Template-A4.docx") from the H&amp;M installation folder, make a copy of it, then tailor it with MS Word to your requirements. You </w:t>
                            </w:r>
                            <w:r w:rsidRPr="00A62103">
                              <w:rPr>
                                <w:b/>
                                <w:sz w:val="22"/>
                                <w:szCs w:val="22"/>
                              </w:rPr>
                              <w:t>can use variables</w:t>
                            </w:r>
                            <w:r>
                              <w:rPr>
                                <w:sz w:val="22"/>
                                <w:szCs w:val="22"/>
                              </w:rPr>
                              <w:t xml:space="preserve"> in every place of the document. To insert a variable, insert a COMMENT field in Word, then type the variable name as the field content. Like the </w:t>
                            </w:r>
                            <w:r w:rsidRPr="008E03FE">
                              <w:rPr>
                                <w:i/>
                                <w:sz w:val="22"/>
                                <w:szCs w:val="22"/>
                              </w:rPr>
                              <w:t> </w:t>
                            </w:r>
                            <w:r>
                              <w:rPr>
                                <w:sz w:val="22"/>
                                <w:szCs w:val="22"/>
                              </w:rPr>
                              <w:t xml:space="preserve"> field above this text.</w:t>
                            </w:r>
                          </w:p>
                          <w:p w:rsidR="00A62103" w:rsidRDefault="004965DB">
                            <w:pPr>
                              <w:pStyle w:val="NoSpacing"/>
                              <w:rPr>
                                <w:sz w:val="22"/>
                                <w:szCs w:val="22"/>
                              </w:rPr>
                            </w:pPr>
                            <w:r>
                              <w:rPr>
                                <w:sz w:val="22"/>
                                <w:szCs w:val="22"/>
                              </w:rPr>
                              <w:t>Move on to the next page in this document to customize the table of contents (a placeholder for the real TOC later) and modify text and paragraph format of the chapter headings in the middle of this template. You might also want to change the numbering style.</w:t>
                            </w:r>
                          </w:p>
                          <w:p w:rsidR="004965DB" w:rsidRDefault="004965DB">
                            <w:pPr>
                              <w:pStyle w:val="NoSpacing"/>
                              <w:rPr>
                                <w:sz w:val="22"/>
                                <w:szCs w:val="22"/>
                              </w:rPr>
                            </w:pPr>
                          </w:p>
                          <w:p w:rsidR="004965DB" w:rsidRDefault="004965DB">
                            <w:pPr>
                              <w:pStyle w:val="NoSpacing"/>
                              <w:rPr>
                                <w:sz w:val="22"/>
                                <w:szCs w:val="22"/>
                              </w:rPr>
                            </w:pPr>
                            <w:r w:rsidRPr="004965DB">
                              <w:rPr>
                                <w:b/>
                                <w:sz w:val="22"/>
                                <w:szCs w:val="22"/>
                              </w:rPr>
                              <w:t>Important:</w:t>
                            </w:r>
                            <w:r>
                              <w:rPr>
                                <w:sz w:val="22"/>
                                <w:szCs w:val="22"/>
                              </w:rPr>
                              <w:t xml:space="preserve"> before you use the template for publishing in H&amp;M, make sure that general page format and margins are set correctly. H&amp;M will export images and tables to make them fit in the space available.</w:t>
                            </w:r>
                          </w:p>
                        </w:txbxContent>
                      </v:textbox>
                    </v:rect>
                    <v:rect id="Rectangle 9" o:spid="_x0000_s1028" style="position:absolute;left:613;top:8712;width:4283;height:63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" filled="f" fillcolor="#c0504d [3205]" stroked="f" strokecolor="white [3212]" strokeweight="1.5pt">
                      <v:textbox inset="0">
                        <w:txbxContent>
                          <w:sdt>
                            <w:sdtPr>
                              <w:rPr>
                                <w:rStyle w:val="Heading1Char"/>
                                <w:rFonts w:ascii="Tahoma" w:hAnsi="Tahoma" w:cs="Tahoma"/>
                                <w:color w:val="auto"/>
                                <w:sz w:val="16"/>
                                <w:szCs w:val="16"/>
                                <w:bdr w:val="single" w:sz="8" w:space="1" w:color="7F9DB9" w:frame="1"/>
                                <w:shd w:val="clear" w:color="auto" w:fill="FFFFFF"/>
                              </w:rPr>
                              <w:alias w:val="Company"/>
                              <w:id w:val="612603622"/>
                              <w:dataBinding w:prefixMappings="xmlns:ns0='http://schemas.openxmlformats.org/officeDocument/2006/extended-properties'" w:xpath="/ns0:Properties[1]/ns0:Company[1]" w:storeItemID="{6668398D-A668-4E3E-A5EB-62B293D839F1}"/>
                              <w:text/>
                            </w:sdtPr>
                            <w:sdtEndPr>
                              <w:rPr>
                                <w:rStyle w:val="Heading1Char"/>
                              </w:rPr>
                            </w:sdtEndPr>
                            <w:sdtContent>
                              <w:bookmarkStart w:id="7" w:name="_Toc445818833" w:displacedByCustomXml="prev"/>
                              <w:bookmarkStart w:id="8" w:name="_Toc411030608" w:displacedByCustomXml="prev"/>
                              <w:p w:rsidR="00B24B5F" w:rsidRDefault="00523647">
                                <w:pPr>
                                  <w:pStyle w:val="NoSpacing"/>
                                  <w:jc w:val="right"/>
                                  <w:rPr>
                                    <w:b/>
                                    <w:bCs/>
                                  </w:rPr>
                                </w:pPr>
                                <w:r w:rsidRPr="00097592">
                                  <w:rPr>
                                    <w:rStyle w:val="Heading1Char"/>
                                    <w:rFonts w:ascii="Tahoma" w:hAnsi="Tahoma" w:cs="Tahoma"/>
                                    <w:color w:val="auto"/>
                                    <w:sz w:val="16"/>
                                    <w:szCs w:val="16"/>
                                    <w:bdr w:val="single" w:sz="8" w:space="1" w:color="7F9DB9" w:frame="1"/>
                                    <w:shd w:val="clear" w:color="auto" w:fill="FFFFFF"/>
                                  </w:rPr>
                                  <w:t>Enter your company name and EC Software GmbH</w:t>
                                </w:r>
                              </w:p>
                            </w:sdtContent>
                          </w:sdt>
                          <w:bookmarkEnd w:id="7" w:displacedByCustomXml="prev"/>
                          <w:bookmarkEnd w:id="8" w:displacedByCustomXml="prev"/>
                          <w:sdt>
                            <w:sdtPr>
                              <w:rPr>
                                <w:rFonts w:asciiTheme="majorHAnsi" w:eastAsiaTheme="majorEastAsia" w:hAnsiTheme="majorHAnsi" w:cstheme="majorBidi"/>
                                <w:b/>
                                <w:bCs/>
                                <w:caps/>
                                <w:color w:val="365F91" w:themeColor="accent1" w:themeShade="BF"/>
                                <w:spacing w:val="15"/>
                                <w:sz w:val="28"/>
                                <w:szCs w:val="28"/>
                                <w:shd w:val="clear" w:color="auto" w:fill="4F81BD" w:themeFill="accent1"/>
                              </w:rPr>
                              <w:alias w:val="Address"/>
                              <w:id w:val="612603627"/>
                              <w:showingPlcHdr/>
                              <w:dataBinding w:prefixMappings="xmlns:ns0='http://schemas.microsoft.com/office/2006/coverPageProps'" w:xpath="/ns0:CoverPageProperties[1]/ns0:CompanyAddress[1]" w:storeItemID="{55AF091B-3C7A-41E3-B477-F2FDAA23CFDA}"/>
                              <w:text w:multiLine="1"/>
                            </w:sdtPr>
                            <w:sdtEndPr/>
                            <w:sdtContent>
                              <w:p w:rsidR="00B24B5F" w:rsidRDefault="00B24B5F">
                                <w:pPr>
                                  <w:pStyle w:val="NoSpacing"/>
                                  <w:jc w:val="right"/>
                                  <w:rPr>
                                    <w:b/>
                                    <w:bCs/>
                                  </w:rPr>
                                </w:pPr>
                                <w:r>
                                  <w:rPr>
                                    <w:b/>
                                    <w:bCs/>
                                  </w:rPr>
                                  <w:t>[Type the company address]</w:t>
                                </w:r>
                              </w:p>
                            </w:sdtContent>
                          </w:sdt>
                          <w:sdt>
                            <w:sdtPr>
                              <w:rPr>
                                <w:b/>
                                <w:bCs/>
                              </w:rPr>
                              <w:alias w:val="Phone"/>
                              <w:id w:val="343265946"/>
                              <w:showingPlcHdr/>
                              <w:dataBinding w:prefixMappings="xmlns:ns0='http://schemas.microsoft.com/office/2006/coverPageProps'" w:xpath="/ns0:CoverPageProperties[1]/ns0:CompanyPhone[1]" w:storeItemID="{55AF091B-3C7A-41E3-B477-F2FDAA23CFDA}"/>
                              <w:text/>
                            </w:sdtPr>
                            <w:sdtEndPr/>
                            <w:sdtContent>
                              <w:p w:rsidR="00B24B5F" w:rsidRDefault="00B24B5F">
                                <w:pPr>
                                  <w:pStyle w:val="NoSpacing"/>
                                  <w:jc w:val="right"/>
                                  <w:rPr>
                                    <w:b/>
                                    <w:bCs/>
                                  </w:rPr>
                                </w:pPr>
                                <w:r>
                                  <w:rPr>
                                    <w:b/>
                                    <w:bCs/>
                                  </w:rPr>
                                  <w:t>[Type the phone number]</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B24B5F" w:rsidRDefault="00B24B5F">
                                <w:pPr>
                                  <w:pStyle w:val="NoSpacing"/>
                                  <w:jc w:val="right"/>
                                  <w:rPr>
                                    <w:b/>
                                    <w:bCs/>
                                  </w:rPr>
                                </w:pPr>
                                <w:r>
                                  <w:rPr>
                                    <w:b/>
                                    <w:bCs/>
                                  </w:rPr>
                                  <w:t>[Type the fax number]</w:t>
                                </w:r>
                              </w:p>
                            </w:sdtContent>
                          </w:sdt>
                          <w:p w:rsidR="00B24B5F" w:rsidRDefault="00B24B5F">
                            <w:pPr>
                              <w:pStyle w:val="NoSpacing"/>
                              <w:jc w:val="right"/>
                              <w:rPr>
                                <w:b/>
                                <w:bCs/>
                              </w:rPr>
                            </w:pPr>
                          </w:p>
                        </w:txbxContent>
                      </v:textbox>
                    </v:rect>
                    <w10:wrap anchorx="page" anchory="page"/>
                  </v:group>
                </w:pict>
              </mc:Fallback>
            </mc:AlternateContent>
          </w:r>
          <w:r>
            <w:rPr>
              <w:noProof/>
              <w:lang w:eastAsia="zh-CN" w:bidi="ar-SA"/>
            </w:rPr>
            <mc:AlternateContent>
              <mc:Choice Requires="wpg">
                <w:drawing>
                  <wp:anchor distT="0" distB="0" distL="114300" distR="114300" simplePos="0" relativeHeight="251661312" behindDoc="0" locked="0" layoutInCell="0" allowOverlap="1">
                    <wp:simplePos x="0" y="0"/>
                    <mc:AlternateContent>
                      <mc:Choice Requires="wp14">
                        <wp:positionH relativeFrom="page">
                          <wp14:pctPosHOffset>5000</wp14:pctPosHOffset>
                        </wp:positionH>
                      </mc:Choice>
                      <mc:Fallback>
                        <wp:positionH relativeFrom="page">
                          <wp:posOffset>377825</wp:posOffset>
                        </wp:positionH>
                      </mc:Fallback>
                    </mc:AlternateContent>
                    <mc:AlternateContent>
                      <mc:Choice Requires="wp14">
                        <wp:positionV relativeFrom="page">
                          <wp14:pctPosVOffset>5000</wp14:pctPosVOffset>
                        </wp:positionV>
                      </mc:Choice>
                      <mc:Fallback>
                        <wp:positionV relativeFrom="page">
                          <wp:posOffset>534035</wp:posOffset>
                        </wp:positionV>
                      </mc:Fallback>
                    </mc:AlternateContent>
                    <wp:extent cx="2623185" cy="5321935"/>
                    <wp:effectExtent l="0" t="0" r="1905" b="6985"/>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185" cy="5321935"/>
                              <a:chOff x="353" y="370"/>
                              <a:chExt cx="4623" cy="7108"/>
                            </a:xfrm>
                          </wpg:grpSpPr>
                          <wps:wsp>
                            <wps:cNvPr id="3" name="Rectangle 4"/>
                            <wps:cNvSpPr>
                              <a:spLocks noChangeArrowheads="1"/>
                            </wps:cNvSpPr>
                            <wps:spPr bwMode="auto">
                              <a:xfrm>
                                <a:off x="1794" y="370"/>
                                <a:ext cx="1296"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rFonts w:asciiTheme="majorHAnsi" w:eastAsiaTheme="majorEastAsia" w:hAnsiTheme="majorHAnsi" w:cstheme="majorBidi"/>
                                      <w:sz w:val="36"/>
                                      <w:szCs w:val="36"/>
                                    </w:rPr>
                                    <w:alias w:val="Author"/>
                                    <w:id w:val="612603607"/>
                                    <w:dataBinding w:prefixMappings="xmlns:ns0='http://schemas.openxmlformats.org/package/2006/metadata/core-properties' xmlns:ns1='http://purl.org/dc/elements/1.1/'" w:xpath="/ns0:coreProperties[1]/ns1:creator[1]" w:storeItemID="{6C3C8BC8-F283-45AE-878A-BAB7291924A1}"/>
                                    <w:text/>
                                  </w:sdtPr>
                                  <w:sdtEndPr/>
                                  <w:sdtContent>
                                    <w:p w:rsidR="00B24B5F" w:rsidRDefault="002E6C76">
                                      <w:pPr>
                                        <w:pStyle w:val="NoSpacing"/>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lang w:val="de-DE"/>
                                        </w:rPr>
                                        <w:t>Enter your company name</w:t>
                                      </w:r>
                                    </w:p>
                                  </w:sdtContent>
                                </w:sdt>
                              </w:txbxContent>
                            </wps:txbx>
                            <wps:bodyPr rot="0" vert="vert270" wrap="square" lIns="9144" tIns="91440" rIns="9144" bIns="91440" anchor="ctr" anchorCtr="0" upright="1">
                              <a:noAutofit/>
                            </wps:bodyPr>
                          </wps:wsp>
                          <wps:wsp>
                            <wps:cNvPr id="4" name="Rectangle 5"/>
                            <wps:cNvSpPr>
                              <a:spLocks noChangeArrowheads="1"/>
                            </wps:cNvSpPr>
                            <wps:spPr bwMode="auto">
                              <a:xfrm>
                                <a:off x="3248" y="370"/>
                                <a:ext cx="1728"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b/>
                                      <w:bCs/>
                                      <w:sz w:val="100"/>
                                      <w:szCs w:val="100"/>
                                    </w:rPr>
                                    <w:alias w:val="Year"/>
                                    <w:id w:val="34326595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B24B5F" w:rsidRPr="00097592" w:rsidRDefault="00D26F83">
                                      <w:pPr>
                                        <w:pStyle w:val="NoSpacing"/>
                                        <w:jc w:val="right"/>
                                        <w:rPr>
                                          <w:b/>
                                          <w:bCs/>
                                          <w:sz w:val="100"/>
                                          <w:szCs w:val="100"/>
                                        </w:rPr>
                                      </w:pPr>
                                      <w:r w:rsidRPr="00097592">
                                        <w:rPr>
                                          <w:b/>
                                          <w:bCs/>
                                          <w:sz w:val="100"/>
                                          <w:szCs w:val="100"/>
                                        </w:rPr>
                                        <w:t>2026</w:t>
                                      </w:r>
                                    </w:p>
                                  </w:sdtContent>
                                </w:sdt>
                              </w:txbxContent>
                            </wps:txbx>
                            <wps:bodyPr rot="0" vert="vert270" wrap="square" lIns="9144" tIns="91440" rIns="9144" bIns="91440" anchor="ctr" anchorCtr="0" upright="1">
                              <a:noAutofit/>
                            </wps:bodyPr>
                          </wps:wsp>
                          <wps:wsp>
                            <wps:cNvPr id="5" name="Rectangle 6"/>
                            <wps:cNvSpPr>
                              <a:spLocks noChangeArrowheads="1"/>
                            </wps:cNvSpPr>
                            <wps:spPr bwMode="auto">
                              <a:xfrm>
                                <a:off x="353" y="370"/>
                                <a:ext cx="1296"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rFonts w:asciiTheme="majorHAnsi" w:eastAsiaTheme="majorEastAsia" w:hAnsiTheme="majorHAnsi" w:cstheme="majorBidi"/>
                                      <w:b/>
                                      <w:bCs/>
                                      <w:sz w:val="48"/>
                                      <w:szCs w:val="48"/>
                                    </w:rPr>
                                    <w:alias w:val="Title"/>
                                    <w:id w:val="612603602"/>
                                    <w:dataBinding w:prefixMappings="xmlns:ns0='http://schemas.openxmlformats.org/package/2006/metadata/core-properties' xmlns:ns1='http://purl.org/dc/elements/1.1/'" w:xpath="/ns0:coreProperties[1]/ns1:title[1]" w:storeItemID="{6C3C8BC8-F283-45AE-878A-BAB7291924A1}"/>
                                    <w:text/>
                                  </w:sdtPr>
                                  <w:sdtEndPr/>
                                  <w:sdtContent>
                                    <w:p w:rsidR="00B24B5F" w:rsidRDefault="00D26F83">
                                      <w:pPr>
                                        <w:pStyle w:val="NoSpacing"/>
                                        <w:jc w:val="right"/>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ASA-EmulatR V-4</w:t>
                                      </w:r>
                                    </w:p>
                                  </w:sdtContent>
                                </w:sdt>
                              </w:txbxContent>
                            </wps:txbx>
                            <wps:bodyPr rot="0" vert="vert270" wrap="square" lIns="9144" tIns="91440" rIns="9144" bIns="91440" anchor="ctr" anchorCtr="0" upright="1">
                              <a:noAutofit/>
                            </wps:bodyPr>
                          </wps:wsp>
                        </wpg:wgp>
                      </a:graphicData>
                    </a:graphic>
                    <wp14:sizeRelH relativeFrom="page">
                      <wp14:pctWidth>35000</wp14:pctWidth>
                    </wp14:sizeRelH>
                    <wp14:sizeRelV relativeFrom="page">
                      <wp14:pctHeight>50000</wp14:pctHeight>
                    </wp14:sizeRelV>
                  </wp:anchor>
                </w:drawing>
              </mc:Choice>
              <mc:Fallback>
                <w:pict>
                  <v:group id="Group 3" o:spid="_x0000_s1029" style="position:absolute;margin-left:0;margin-top:0;width:206.55pt;height:419.05pt;z-index:251661312;mso-width-percent:350;mso-height-percent:500;mso-left-percent:50;mso-top-percent:50;mso-position-horizontal-relative:page;mso-position-vertical-relative:page;mso-width-percent:350;mso-height-percent:500;mso-left-percent:50;mso-top-percent:50" coordorigin="353,370" coordsize="4623,7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" o:allowincell="f">
                    <v:rect id="Rectangle 4" o:spid="_x0000_s1030" style="position:absolute;left:1794;top:370;width:1296;height:7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" fillcolor="white [3212]" strokecolor="white [3212]" strokeweight="1pt">
                      <v:fill opacity="52428f"/>
                      <v:shadow color="#d8d8d8 [2732]" offset="3pt,3pt"/>
                      <v:textbox style="layout-flow:vertical;mso-layout-flow-alt:bottom-to-top" inset=".72pt,7.2pt,.72pt,7.2pt">
                        <w:txbxContent>
                          <w:sdt>
                            <w:sdtPr>
                              <w:rPr>
                                <w:rFonts w:asciiTheme="majorHAnsi" w:eastAsiaTheme="majorEastAsia" w:hAnsiTheme="majorHAnsi" w:cstheme="majorBidi"/>
                                <w:sz w:val="36"/>
                                <w:szCs w:val="36"/>
                              </w:rPr>
                              <w:alias w:val="Author"/>
                              <w:id w:val="612603607"/>
                              <w:dataBinding w:prefixMappings="xmlns:ns0='http://schemas.openxmlformats.org/package/2006/metadata/core-properties' xmlns:ns1='http://purl.org/dc/elements/1.1/'" w:xpath="/ns0:coreProperties[1]/ns1:creator[1]" w:storeItemID="{6C3C8BC8-F283-45AE-878A-BAB7291924A1}"/>
                              <w:text/>
                            </w:sdtPr>
                            <w:sdtEndPr/>
                            <w:sdtContent>
                              <w:p w:rsidR="00B24B5F" w:rsidRDefault="002E6C76">
                                <w:pPr>
                                  <w:pStyle w:val="NoSpacing"/>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lang w:val="de-DE"/>
                                  </w:rPr>
                                  <w:t>Enter your company name</w:t>
                                </w:r>
                              </w:p>
                            </w:sdtContent>
                          </w:sdt>
                        </w:txbxContent>
                      </v:textbox>
                    </v:rect>
                    <v:rect id="Rectangle 5" o:spid="_x0000_s1031" style="position:absolute;left:3248;top:370;width:1728;height:7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" fillcolor="white [3212]" strokecolor="white [3212]" strokeweight="1pt">
                      <v:fill opacity="52428f"/>
                      <v:shadow color="#d8d8d8 [2732]" offset="3pt,3pt"/>
                      <v:textbox style="layout-flow:vertical;mso-layout-flow-alt:bottom-to-top" inset=".72pt,7.2pt,.72pt,7.2pt">
                        <w:txbxContent>
                          <w:sdt>
                            <w:sdtPr>
                              <w:rPr>
                                <w:b/>
                                <w:bCs/>
                                <w:sz w:val="100"/>
                                <w:szCs w:val="100"/>
                              </w:rPr>
                              <w:alias w:val="Year"/>
                              <w:id w:val="34326595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B24B5F" w:rsidRPr="00097592" w:rsidRDefault="00D26F83">
                                <w:pPr>
                                  <w:pStyle w:val="NoSpacing"/>
                                  <w:jc w:val="right"/>
                                  <w:rPr>
                                    <w:b/>
                                    <w:bCs/>
                                    <w:sz w:val="100"/>
                                    <w:szCs w:val="100"/>
                                  </w:rPr>
                                </w:pPr>
                                <w:r w:rsidRPr="00097592">
                                  <w:rPr>
                                    <w:b/>
                                    <w:bCs/>
                                    <w:sz w:val="100"/>
                                    <w:szCs w:val="100"/>
                                  </w:rPr>
                                  <w:t>2026</w:t>
                                </w:r>
                              </w:p>
                            </w:sdtContent>
                          </w:sdt>
                        </w:txbxContent>
                      </v:textbox>
                    </v:rect>
                    <v:rect id="Rectangle 6" o:spid="_x0000_s1032" style="position:absolute;left:353;top:370;width:1296;height:7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" fillcolor="white [3212]" strokecolor="white [3212]" strokeweight="1pt">
                      <v:fill opacity="52428f"/>
                      <v:shadow color="#d8d8d8 [2732]" offset="3pt,3pt"/>
                      <v:textbox style="layout-flow:vertical;mso-layout-flow-alt:bottom-to-top" inset=".72pt,7.2pt,.72pt,7.2pt">
                        <w:txbxContent>
                          <w:sdt>
                            <w:sdtPr>
                              <w:rPr>
                                <w:rFonts w:asciiTheme="majorHAnsi" w:eastAsiaTheme="majorEastAsia" w:hAnsiTheme="majorHAnsi" w:cstheme="majorBidi"/>
                                <w:b/>
                                <w:bCs/>
                                <w:sz w:val="48"/>
                                <w:szCs w:val="48"/>
                              </w:rPr>
                              <w:alias w:val="Title"/>
                              <w:id w:val="612603602"/>
                              <w:dataBinding w:prefixMappings="xmlns:ns0='http://schemas.openxmlformats.org/package/2006/metadata/core-properties' xmlns:ns1='http://purl.org/dc/elements/1.1/'" w:xpath="/ns0:coreProperties[1]/ns1:title[1]" w:storeItemID="{6C3C8BC8-F283-45AE-878A-BAB7291924A1}"/>
                              <w:text/>
                            </w:sdtPr>
                            <w:sdtEndPr/>
                            <w:sdtContent>
                              <w:p w:rsidR="00B24B5F" w:rsidRDefault="00D26F83">
                                <w:pPr>
                                  <w:pStyle w:val="NoSpacing"/>
                                  <w:jc w:val="right"/>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ASA-EmulatR V-4</w:t>
                                </w:r>
                              </w:p>
                            </w:sdtContent>
                          </w:sdt>
                        </w:txbxContent>
                      </v:textbox>
                    </v:rect>
                    <w10:wrap anchorx="page" anchory="page"/>
                  </v:group>
                </w:pict>
              </mc:Fallback>
            </mc:AlternateContent>
          </w:r>
          <w:r>
            <w:rPr>
              <w:noProof/>
              <w:lang w:eastAsia="zh-CN" w:bidi="ar-SA"/>
            </w:rPr>
            <mc:AlternateContent>
              <mc:Choice Requires="wps">
                <w:drawing>
                  <wp:anchor distT="0" distB="0" distL="114300" distR="114300" simplePos="0" relativeHeight="251660288" behindDoc="1" locked="0" layoutInCell="0" allowOverlap="1">
                    <wp:simplePos x="0" y="0"/>
                    <wp:positionH relativeFrom="page">
                      <wp:align>center</wp:align>
                    </wp:positionH>
                    <mc:AlternateContent>
                      <mc:Choice Requires="wp14">
                        <wp:positionV relativeFrom="page">
                          <wp14:pctPosVOffset>5000</wp14:pctPosVOffset>
                        </wp:positionV>
                      </mc:Choice>
                      <mc:Fallback>
                        <wp:positionV relativeFrom="page">
                          <wp:posOffset>534035</wp:posOffset>
                        </wp:positionV>
                      </mc:Fallback>
                    </mc:AlternateContent>
                    <wp:extent cx="6804025" cy="5346065"/>
                    <wp:effectExtent l="0" t="1270" r="0" b="0"/>
                    <wp:wrapNone/>
                    <wp:docPr id="1" name="Rectangle 2" descr="expos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04025" cy="5346065"/>
                            </a:xfrm>
                            <a:prstGeom prst="rect">
                              <a:avLst/>
                            </a:prstGeom>
                            <a:blipFill dpi="0" rotWithShape="1">
                              <a:blip r:embed="rId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90000</wp14:pctWidth>
                    </wp14:sizeRelH>
                    <wp14:sizeRelV relativeFrom="page">
                      <wp14:pctHeight>50000</wp14:pctHeight>
                    </wp14:sizeRelV>
                  </wp:anchor>
                </w:drawing>
              </mc:Choice>
              <mc:Fallback>
                <w:pict>
                  <v:rect w14:anchorId="70877540" id="Rectangle 2" o:spid="_x0000_s1026" alt="exposure" style="position:absolute;margin-left:0;margin-top:0;width:535.75pt;height:420.95pt;z-index:-251656192;visibility:visible;mso-wrap-style:square;mso-width-percent:900;mso-height-percent:500;mso-top-percent:50;mso-wrap-distance-left:9pt;mso-wrap-distance-top:0;mso-wrap-distance-right:9pt;mso-wrap-distance-bottom:0;mso-position-horizontal:center;mso-position-horizontal-relative:page;mso-position-vertical-relative:page;mso-width-percent:900;mso-height-percent:500;mso-top-percent:5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" o:allowincell="f" stroked="f">
                    <v:fill r:id="rId10" o:title="exposure" recolor="t" rotate="t" type="frame"/>
                    <o:lock v:ext="edit" aspectratio="t"/>
                    <w10:wrap anchorx="page" anchory="page"/>
                  </v:rect>
                </w:pict>
              </mc:Fallback>
            </mc:AlternateContent>
          </w:r>
        </w:p>
        <w:p w:rsidR="00B24B5F" w:rsidRDefault="00B24B5F">
          <w:r>
            <w:rPr>
              <w:b/>
              <w:bCs/>
            </w:rPr>
            <w:br w:type="page"/>
          </w:r>
        </w:p>
      </w:sdtContent>
    </w:sdt>
    <w:p w:rsidR="00873F56" w:rsidRDefault="00873F56" w:rsidP="00873F56">
      <w:pPr>
        <w:pStyle w:val="Subtitle"/>
        <w:rPr>
          <w:sz w:val="52"/>
          <w:szCs w:val="52"/>
        </w:rPr>
      </w:pPr>
      <w:r>
        <w:rPr>
          <w:sz w:val="52"/>
          <w:szCs w:val="52"/>
        </w:rPr>
        <w:lastRenderedPageBreak/>
        <w:t>Contents</w:t>
      </w:r>
    </w:p>
    <w:sdt>
      <w:sdtPr>
        <w:id w:val="21888688"/>
        <w:docPartObj>
          <w:docPartGallery w:val="Table of Contents"/>
          <w:docPartUnique/>
        </w:docPartObj>
      </w:sdtPr>
      <w:sdtEndPr/>
      <w:sdtContent>
        <w:p w:rsidR="00564A64" w:rsidRDefault="00564A64" w:rsidP="00564A64">
          <w:pPr>
            <w:rPr>
              <w:noProof/>
              <w:sz w:val="22"/>
              <w:szCs w:val="22"/>
              <w:lang w:bidi="ar-SA"/>
            </w:rPr>
          </w:pPr>
          <w:r>
            <w:fldChar w:fldCharType="begin"/>
          </w:r>
          <w:r>
            <w:instrText xml:space="preserve"> TOC \o "1-3" \h \z \u </w:instrText>
          </w:r>
          <w:r>
            <w:fldChar w:fldCharType="separate"/>
          </w:r>
          <w:hyperlink r:id="rId11" w:anchor="_Toc445818832" w:history="1">
            <w:r w:rsidRPr="003B7ADF">
              <w:rPr>
                <w:rStyle w:val="Hyperlink"/>
                <w:rFonts w:ascii="Tahoma" w:hAnsi="Tahoma" w:cs="Tahoma"/>
                <w:noProof/>
                <w:bdr w:val="single" w:sz="8" w:space="1" w:color="7F9DB9" w:frame="1"/>
                <w:shd w:val="clear" w:color="auto" w:fill="FFFFFF"/>
              </w:rPr>
              <w:t> </w:t>
            </w:r>
            <w:r>
              <w:rPr>
                <w:noProof/>
                <w:webHidden/>
              </w:rPr>
              <w:tab/>
            </w:r>
            <w:r>
              <w:rPr>
                <w:noProof/>
                <w:webHidden/>
              </w:rPr>
              <w:fldChar w:fldCharType="begin"/>
            </w:r>
            <w:r>
              <w:rPr>
                <w:noProof/>
                <w:webHidden/>
              </w:rPr>
              <w:instrText xml:space="preserve"> PAGEREF _Toc445818832 \h </w:instrText>
            </w:r>
            <w:r>
              <w:rPr>
                <w:noProof/>
                <w:webHidden/>
              </w:rPr>
            </w:r>
            <w:r>
              <w:rPr>
                <w:noProof/>
                <w:webHidden/>
              </w:rPr>
              <w:fldChar w:fldCharType="separate"/>
            </w:r>
            <w:r>
              <w:rPr>
                <w:noProof/>
                <w:webHidden/>
              </w:rPr>
              <w:t>1</w:t>
            </w:r>
            <w:r>
              <w:rPr>
                <w:noProof/>
                <w:webHidden/>
              </w:rPr>
              <w:fldChar w:fldCharType="end"/>
            </w:r>
          </w:hyperlink>
        </w:p>
        <w:p w:rsidR="00564A64" w:rsidRDefault="00435001">
          <w:pPr>
            <w:pStyle w:val="TOC1"/>
            <w:tabs>
              <w:tab w:val="right" w:leader="dot" w:pos="9062"/>
            </w:tabs>
            <w:rPr>
              <w:noProof/>
              <w:sz w:val="22"/>
              <w:szCs w:val="22"/>
              <w:lang w:bidi="ar-SA"/>
            </w:rPr>
          </w:pPr>
          <w:hyperlink r:id="rId12" w:anchor="_Toc445818833" w:history="1">
            <w:r w:rsidR="00564A64" w:rsidRPr="003B7ADF">
              <w:rPr>
                <w:rStyle w:val="Hyperlink"/>
                <w:rFonts w:ascii="Tahoma" w:hAnsi="Tahoma" w:cs="Tahoma"/>
                <w:noProof/>
                <w:bdr w:val="single" w:sz="8" w:space="1" w:color="7F9DB9" w:frame="1"/>
                <w:shd w:val="clear" w:color="auto" w:fill="FFFFFF"/>
              </w:rPr>
              <w:t>Enter your company name and EC Software GmbH</w:t>
            </w:r>
            <w:r w:rsidR="00564A64">
              <w:rPr>
                <w:noProof/>
                <w:webHidden/>
              </w:rPr>
              <w:tab/>
            </w:r>
            <w:r w:rsidR="00564A64">
              <w:rPr>
                <w:noProof/>
                <w:webHidden/>
              </w:rPr>
              <w:fldChar w:fldCharType="begin"/>
            </w:r>
            <w:r w:rsidR="00564A64">
              <w:rPr>
                <w:noProof/>
                <w:webHidden/>
              </w:rPr>
              <w:instrText xml:space="preserve"> PAGEREF _Toc445818833 \h </w:instrText>
            </w:r>
            <w:r w:rsidR="00564A64">
              <w:rPr>
                <w:noProof/>
                <w:webHidden/>
              </w:rPr>
            </w:r>
            <w:r w:rsidR="00564A64">
              <w:rPr>
                <w:noProof/>
                <w:webHidden/>
              </w:rPr>
              <w:fldChar w:fldCharType="separate"/>
            </w:r>
            <w:r w:rsidR="00564A64">
              <w:rPr>
                <w:noProof/>
                <w:webHidden/>
              </w:rPr>
              <w:t>1</w:t>
            </w:r>
            <w:r w:rsidR="00564A64">
              <w:rPr>
                <w:noProof/>
                <w:webHidden/>
              </w:rPr>
              <w:fldChar w:fldCharType="end"/>
            </w:r>
          </w:hyperlink>
        </w:p>
        <w:p w:rsidR="00564A64" w:rsidRDefault="00435001">
          <w:pPr>
            <w:pStyle w:val="TOC1"/>
            <w:tabs>
              <w:tab w:val="left" w:pos="400"/>
              <w:tab w:val="right" w:leader="dot" w:pos="9062"/>
            </w:tabs>
            <w:rPr>
              <w:noProof/>
              <w:sz w:val="22"/>
              <w:szCs w:val="22"/>
              <w:lang w:bidi="ar-SA"/>
            </w:rPr>
          </w:pPr>
          <w:hyperlink w:anchor="_Toc445818834" w:history="1">
            <w:r w:rsidR="00564A64" w:rsidRPr="003B7ADF">
              <w:rPr>
                <w:rStyle w:val="Hyperlink"/>
                <w:noProof/>
              </w:rPr>
              <w:t>1.</w:t>
            </w:r>
            <w:r w:rsidR="00564A64">
              <w:rPr>
                <w:noProof/>
                <w:sz w:val="22"/>
                <w:szCs w:val="22"/>
                <w:lang w:bidi="ar-SA"/>
              </w:rPr>
              <w:tab/>
            </w:r>
            <w:r w:rsidR="00564A64" w:rsidRPr="003B7ADF">
              <w:rPr>
                <w:rStyle w:val="Hyperlink"/>
                <w:noProof/>
              </w:rPr>
              <w:t>&lt;%CHAPTER_HEADING1%&gt;</w:t>
            </w:r>
            <w:r w:rsidR="00564A64">
              <w:rPr>
                <w:noProof/>
                <w:webHidden/>
              </w:rPr>
              <w:tab/>
            </w:r>
            <w:r w:rsidR="00564A64">
              <w:rPr>
                <w:noProof/>
                <w:webHidden/>
              </w:rPr>
              <w:fldChar w:fldCharType="begin"/>
            </w:r>
            <w:r w:rsidR="00564A64">
              <w:rPr>
                <w:noProof/>
                <w:webHidden/>
              </w:rPr>
              <w:instrText xml:space="preserve"> PAGEREF _Toc445818834 \h </w:instrText>
            </w:r>
            <w:r w:rsidR="00564A64">
              <w:rPr>
                <w:noProof/>
                <w:webHidden/>
              </w:rPr>
            </w:r>
            <w:r w:rsidR="00564A64">
              <w:rPr>
                <w:noProof/>
                <w:webHidden/>
              </w:rPr>
              <w:fldChar w:fldCharType="separate"/>
            </w:r>
            <w:r w:rsidR="00564A64">
              <w:rPr>
                <w:noProof/>
                <w:webHidden/>
              </w:rPr>
              <w:t>3</w:t>
            </w:r>
            <w:r w:rsidR="00564A64">
              <w:rPr>
                <w:noProof/>
                <w:webHidden/>
              </w:rPr>
              <w:fldChar w:fldCharType="end"/>
            </w:r>
          </w:hyperlink>
        </w:p>
        <w:p w:rsidR="00564A64" w:rsidRDefault="00435001">
          <w:pPr>
            <w:pStyle w:val="TOC2"/>
            <w:tabs>
              <w:tab w:val="left" w:pos="800"/>
              <w:tab w:val="right" w:leader="dot" w:pos="9062"/>
            </w:tabs>
            <w:rPr>
              <w:noProof/>
              <w:sz w:val="22"/>
              <w:szCs w:val="22"/>
              <w:lang w:bidi="ar-SA"/>
            </w:rPr>
          </w:pPr>
          <w:hyperlink w:anchor="_Toc445818835" w:history="1">
            <w:r w:rsidR="00564A64" w:rsidRPr="003B7ADF">
              <w:rPr>
                <w:rStyle w:val="Hyperlink"/>
                <w:noProof/>
              </w:rPr>
              <w:t>1.1.</w:t>
            </w:r>
            <w:r w:rsidR="00564A64">
              <w:rPr>
                <w:noProof/>
                <w:sz w:val="22"/>
                <w:szCs w:val="22"/>
                <w:lang w:bidi="ar-SA"/>
              </w:rPr>
              <w:tab/>
            </w:r>
            <w:r w:rsidR="00564A64" w:rsidRPr="003B7ADF">
              <w:rPr>
                <w:rStyle w:val="Hyperlink"/>
                <w:noProof/>
              </w:rPr>
              <w:t>&lt;%CHAPTER_HEADING2%&gt;</w:t>
            </w:r>
            <w:r w:rsidR="00564A64">
              <w:rPr>
                <w:noProof/>
                <w:webHidden/>
              </w:rPr>
              <w:tab/>
            </w:r>
            <w:r w:rsidR="00564A64">
              <w:rPr>
                <w:noProof/>
                <w:webHidden/>
              </w:rPr>
              <w:fldChar w:fldCharType="begin"/>
            </w:r>
            <w:r w:rsidR="00564A64">
              <w:rPr>
                <w:noProof/>
                <w:webHidden/>
              </w:rPr>
              <w:instrText xml:space="preserve"> PAGEREF _Toc445818835 \h </w:instrText>
            </w:r>
            <w:r w:rsidR="00564A64">
              <w:rPr>
                <w:noProof/>
                <w:webHidden/>
              </w:rPr>
            </w:r>
            <w:r w:rsidR="00564A64">
              <w:rPr>
                <w:noProof/>
                <w:webHidden/>
              </w:rPr>
              <w:fldChar w:fldCharType="separate"/>
            </w:r>
            <w:r w:rsidR="00564A64">
              <w:rPr>
                <w:noProof/>
                <w:webHidden/>
              </w:rPr>
              <w:t>3</w:t>
            </w:r>
            <w:r w:rsidR="00564A64">
              <w:rPr>
                <w:noProof/>
                <w:webHidden/>
              </w:rPr>
              <w:fldChar w:fldCharType="end"/>
            </w:r>
          </w:hyperlink>
        </w:p>
        <w:p w:rsidR="00564A64" w:rsidRDefault="00435001">
          <w:pPr>
            <w:pStyle w:val="TOC3"/>
            <w:tabs>
              <w:tab w:val="left" w:pos="1320"/>
              <w:tab w:val="right" w:leader="dot" w:pos="9062"/>
            </w:tabs>
            <w:rPr>
              <w:noProof/>
              <w:sz w:val="22"/>
              <w:szCs w:val="22"/>
              <w:lang w:bidi="ar-SA"/>
            </w:rPr>
          </w:pPr>
          <w:hyperlink w:anchor="_Toc445818836" w:history="1">
            <w:r w:rsidR="00564A64" w:rsidRPr="003B7ADF">
              <w:rPr>
                <w:rStyle w:val="Hyperlink"/>
                <w:noProof/>
              </w:rPr>
              <w:t>1.1.1.</w:t>
            </w:r>
            <w:r w:rsidR="00564A64">
              <w:rPr>
                <w:noProof/>
                <w:sz w:val="22"/>
                <w:szCs w:val="22"/>
                <w:lang w:bidi="ar-SA"/>
              </w:rPr>
              <w:tab/>
            </w:r>
            <w:r w:rsidR="00564A64" w:rsidRPr="003B7ADF">
              <w:rPr>
                <w:rStyle w:val="Hyperlink"/>
                <w:noProof/>
              </w:rPr>
              <w:t>&lt;%CHAPTER_HEADING3%&gt;</w:t>
            </w:r>
            <w:r w:rsidR="00564A64">
              <w:rPr>
                <w:noProof/>
                <w:webHidden/>
              </w:rPr>
              <w:tab/>
            </w:r>
            <w:r w:rsidR="00564A64">
              <w:rPr>
                <w:noProof/>
                <w:webHidden/>
              </w:rPr>
              <w:fldChar w:fldCharType="begin"/>
            </w:r>
            <w:r w:rsidR="00564A64">
              <w:rPr>
                <w:noProof/>
                <w:webHidden/>
              </w:rPr>
              <w:instrText xml:space="preserve"> PAGEREF _Toc445818836 \h </w:instrText>
            </w:r>
            <w:r w:rsidR="00564A64">
              <w:rPr>
                <w:noProof/>
                <w:webHidden/>
              </w:rPr>
            </w:r>
            <w:r w:rsidR="00564A64">
              <w:rPr>
                <w:noProof/>
                <w:webHidden/>
              </w:rPr>
              <w:fldChar w:fldCharType="separate"/>
            </w:r>
            <w:r w:rsidR="00564A64">
              <w:rPr>
                <w:noProof/>
                <w:webHidden/>
              </w:rPr>
              <w:t>3</w:t>
            </w:r>
            <w:r w:rsidR="00564A64">
              <w:rPr>
                <w:noProof/>
                <w:webHidden/>
              </w:rPr>
              <w:fldChar w:fldCharType="end"/>
            </w:r>
          </w:hyperlink>
        </w:p>
        <w:p w:rsidR="00564A64" w:rsidRDefault="00564A64">
          <w:r>
            <w:fldChar w:fldCharType="end"/>
          </w:r>
        </w:p>
      </w:sdtContent>
    </w:sdt>
    <w:p w:rsidR="00097592" w:rsidRPr="00097592" w:rsidRDefault="00097592">
      <w:r w:rsidRPr="00097592">
        <w:br w:type="page"/>
      </w:r>
    </w:p>
    <w:p>
      <w:bookmarkStart w:id="rId16" w:name="Introduction"/>
      <w:pPr>
        <w:pStyle w:val="Heading1"/>
        <w:numPr>
          <w:ilvl w:val="0"/>
          <w:numId w:val="1"/>
        </w:numPr>
      </w:pPr>
      <w:r>
        <w:t>Introduction</w:t>
      </w:r>
      <w:bookmarkEnd w:id="rId16"/>
    </w:p>
    <w:p>
      <w:bookmarkStart w:id="rId17" w:name="Configuring"/>
      <w:pPr>
        <w:pStyle w:val="Heading2"/>
        <w:numPr>
          <w:ilvl w:val="1"/>
          <w:numId w:val="1"/>
        </w:numPr>
        <w:ind w:left="426"/>
      </w:pPr>
      <w:r>
        <w:t>Configuring</w:t>
      </w:r>
      <w:bookmarkEnd w:id="rId17"/>
      <w:r>
        <w:fldChar w:fldCharType="begin"/>
        <w:instrText xml:space="preserve">XE "10023"</w:instrText>
        <w:fldChar w:fldCharType="end"/>
      </w:r>
      <w:r>
        <w:fldChar w:fldCharType="begin"/>
        <w:instrText xml:space="preserve">XE "cpuCount"</w:instrText>
        <w:fldChar w:fldCharType="end"/>
      </w:r>
      <w:r>
        <w:fldChar w:fldCharType="begin"/>
        <w:instrText xml:space="preserve">XE "DS10"</w:instrText>
        <w:fldChar w:fldCharType="end"/>
      </w:r>
      <w:r>
        <w:fldChar w:fldCharType="begin"/>
        <w:instrText xml:space="preserve">XE "ds10_platform.json"</w:instrText>
        <w:fldChar w:fldCharType="end"/>
      </w:r>
      <w:r>
        <w:fldChar w:fldCharType="begin"/>
        <w:instrText xml:space="preserve">XE "EmulatorSettings"</w:instrText>
        <w:fldChar w:fldCharType="end"/>
      </w:r>
      <w:r>
        <w:fldChar w:fldCharType="begin"/>
        <w:instrText xml:space="preserve">XE "EMULATR_CONSOLE_PORT"</w:instrText>
        <w:fldChar w:fldCharType="end"/>
      </w:r>
      <w:r>
        <w:fldChar w:fldCharType="begin"/>
        <w:instrText xml:space="preserve">XE "EMULATR_PLATFORM_CONFIG"</w:instrText>
        <w:fldChar w:fldCharType="end"/>
      </w:r>
      <w:r>
        <w:fldChar w:fldCharType="begin"/>
        <w:instrText xml:space="preserve">XE "EmulatrV4.ini"</w:instrText>
        <w:fldChar w:fldCharType="end"/>
      </w:r>
      <w:r>
        <w:fldChar w:fldCharType="begin"/>
        <w:instrText xml:space="preserve">XE "ES40"</w:instrText>
        <w:fldChar w:fldCharType="end"/>
      </w:r>
      <w:r>
        <w:fldChar w:fldCharType="begin"/>
        <w:instrText xml:space="preserve">XE "es40_platform.json"</w:instrText>
        <w:fldChar w:fldCharType="end"/>
      </w:r>
      <w:r>
        <w:fldChar w:fldCharType="begin"/>
        <w:instrText xml:space="preserve">XE "ES45"</w:instrText>
        <w:fldChar w:fldCharType="end"/>
      </w:r>
      <w:r>
        <w:fldChar w:fldCharType="begin"/>
        <w:instrText xml:space="preserve">XE "es45_platform.json"</w:instrText>
        <w:fldChar w:fldCharType="end"/>
      </w:r>
      <w:r>
        <w:fldChar w:fldCharType="begin"/>
        <w:instrText xml:space="preserve">XE "--firmware"</w:instrText>
        <w:fldChar w:fldCharType="end"/>
      </w:r>
      <w:r>
        <w:fldChar w:fldCharType="begin"/>
        <w:instrText xml:space="preserve">XE "firmwareImage"</w:instrText>
        <w:fldChar w:fldCharType="end"/>
      </w:r>
      <w:r>
        <w:fldChar w:fldCharType="begin"/>
        <w:instrText xml:space="preserve">XE "firmwareSha256"</w:instrText>
        <w:fldChar w:fldCharType="end"/>
      </w:r>
      <w:r>
        <w:fldChar w:fldCharType="begin"/>
        <w:instrText xml:space="preserve">XE "IniLoader"</w:instrText>
        <w:fldChar w:fldCharType="end"/>
      </w:r>
      <w:r>
        <w:fldChar w:fldCharType="begin"/>
        <w:instrText xml:space="preserve">XE "model"</w:instrText>
        <w:fldChar w:fldCharType="end"/>
      </w:r>
      <w:r>
        <w:fldChar w:fldCharType="begin"/>
        <w:instrText xml:space="preserve">XE "PlatformConfig"</w:instrText>
        <w:fldChar w:fldCharType="end"/>
      </w:r>
      <w:r>
        <w:fldChar w:fldCharType="begin"/>
        <w:instrText xml:space="preserve">XE "port"</w:instrText>
        <w:fldChar w:fldCharType="end"/>
      </w:r>
      <w:r>
        <w:fldChar w:fldCharType="begin"/>
        <w:instrText xml:space="preserve">XE "precedence"</w:instrText>
        <w:fldChar w:fldCharType="end"/>
      </w:r>
      <w:r>
        <w:fldChar w:fldCharType="begin"/>
        <w:instrText xml:space="preserve">XE "PuTTY"</w:instrText>
        <w:fldChar w:fldCharType="end"/>
      </w:r>
      <w:r>
        <w:fldChar w:fldCharType="begin"/>
        <w:instrText xml:space="preserve">XE "puttyPath"</w:instrText>
        <w:fldChar w:fldCharType="end"/>
      </w:r>
      <w:r>
        <w:fldChar w:fldCharType="begin"/>
        <w:instrText xml:space="preserve">XE "ROM"</w:instrText>
        <w:fldChar w:fldCharType="end"/>
      </w:r>
      <w:r>
        <w:fldChar w:fldCharType="begin"/>
        <w:instrText xml:space="preserve">XE "SRMConsole"</w:instrText>
        <w:fldChar w:fldCharType="end"/>
      </w:r>
      <w:r>
        <w:fldChar w:fldCharType="begin"/>
        <w:instrText xml:space="preserve">XE "System"</w:instrText>
        <w:fldChar w:fldCharType="end"/>
      </w:r>
    </w:p>
    <w:p>
      <w:pPr>
        <w:pStyle w:val="hm_Normal"/>
      </w:pPr>
    </w:p>
    <w:p>
      <w:pPr>
        <w:pStyle w:val="hm_Normal"/>
      </w:pPr>
      <w:r>
        <w:rPr>
          <w:rStyle w:val="hm_NormalChar"/>
          <w:b/>
        </w:rPr>
        <w:t>Configuration precedence (lowest to highest):</w:t>
      </w:r>
      <w:r>
        <w:rPr>
          <w:rStyle w:val="hm_NormalChar"/>
        </w:rPr>
        <w:t xml:space="preserve"> compiled-in struct defaults &lt; EmulatrV4.ini &lt; command-line qualifiers. The committed ini drives a no-flag launch; a CLI qualifier overrides the ini for a single run. IniLoader populates EmulatorSettings, which is the single source of truth threaded to every consumer.</w:t>
      </w:r>
    </w:p>
    <w:p>
      <w:pPr>
        <w:pStyle w:val="hm_Normal"/>
      </w:pPr>
    </w:p>
    <w:p>
      <w:pPr>
        <w:pStyle w:val="hm_Heading2"/>
      </w:pPr>
      <w:r>
        <w:rPr>
          <w:rStyle w:val="hm_Heading2Char"/>
        </w:rPr>
        <w:t>EmulatR - Configuration</w:t>
      </w:r>
    </w:p>
    <w:tbl>
      <w:tblPr>
        <w:tblW w:w="9075" w:type="dxa"/>
        <w:tblLayout w:type="fixed"/>
        <w:tblCellMar>
          <w:top w:w="0" w:type="dxa"/>
          <w:left w:w="0" w:type="dxa"/>
          <w:bottom w:w="0" w:type="dxa"/>
          <w:right w:w="0" w:type="dxa"/>
        </w:tblCellMar>
      </w:tblPr>
      <w:tblGrid>
        <w:gridCol w:w="1770"/>
        <w:gridCol w:w="1785"/>
        <w:gridCol w:w="1785"/>
        <w:gridCol w:w="1785"/>
        <w:gridCol w:w="178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Field</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ini Key</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default(ini)</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Example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 xml:space="preserve">Qualifier - Environment Override </w:t>
            </w:r>
          </w:p>
        </w:tc>
      </w:tr>
      <w:tr>
        <w:tc>
          <w:tcPr>
            <w:tcBorders>
              <w:left w:val="single" w:sz="6" w:color="000000"/>
              <w:top w:val="single" w:sz="6" w:color="000000"/>
              <w:right w:val="single" w:sz="6" w:color="000000"/>
              <w:bottom w:val="single" w:sz="6" w:color="000000"/>
            </w:tcBorders>
          </w:tcPr>
          <w:p>
            <w:pPr>
              <w:pStyle w:val="hm_Normal"/>
            </w:pPr>
            <w:r>
              <w:rPr>
                <w:rStyle w:val="hm_NormalChar"/>
              </w:rPr>
              <w:t>model</w:t>
            </w:r>
          </w:p>
        </w:tc>
        <w:tc>
          <w:tcPr>
            <w:tcBorders>
              <w:left w:val="single" w:sz="6" w:color="000000"/>
              <w:top w:val="single" w:sz="6" w:color="000000"/>
              <w:right w:val="single" w:sz="6" w:color="000000"/>
              <w:bottom w:val="single" w:sz="6" w:color="000000"/>
            </w:tcBorders>
          </w:tcPr>
          <w:p>
            <w:pPr>
              <w:pStyle w:val="hm_Normal"/>
            </w:pPr>
            <w:r>
              <w:rPr>
                <w:rStyle w:val="hm_NormalChar"/>
              </w:rPr>
              <w:t>[System]./model</w:t>
            </w:r>
          </w:p>
        </w:tc>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cpuCount</w:t>
            </w:r>
          </w:p>
        </w:tc>
        <w:tc>
          <w:tcPr>
            <w:tcBorders>
              <w:left w:val="single" w:sz="6" w:color="000000"/>
              <w:top w:val="single" w:sz="6" w:color="000000"/>
              <w:right w:val="single" w:sz="6" w:color="000000"/>
              <w:bottom w:val="single" w:sz="6" w:color="000000"/>
            </w:tcBorders>
          </w:tcPr>
          <w:p>
            <w:pPr>
              <w:pStyle w:val="hm_Normal"/>
            </w:pPr>
            <w:r>
              <w:rPr>
                <w:rStyle w:val="hm_NormalChar"/>
              </w:rPr>
              <w:t>[System]./cpuCount</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port</w:t>
            </w:r>
          </w:p>
        </w:tc>
        <w:tc>
          <w:tcPr>
            <w:tcBorders>
              <w:left w:val="single" w:sz="6" w:color="000000"/>
              <w:top w:val="single" w:sz="6" w:color="000000"/>
              <w:right w:val="single" w:sz="6" w:color="000000"/>
              <w:bottom w:val="single" w:sz="6" w:color="000000"/>
            </w:tcBorders>
          </w:tcPr>
          <w:p>
            <w:pPr>
              <w:pStyle w:val="hm_Normal"/>
            </w:pPr>
            <w:r>
              <w:rPr>
                <w:rStyle w:val="hm_NormalChar"/>
              </w:rPr>
              <w:t>[SRMConsole]./port</w:t>
            </w:r>
          </w:p>
        </w:tc>
        <w:tc>
          <w:tcPr>
            <w:tcBorders>
              <w:left w:val="single" w:sz="6" w:color="000000"/>
              <w:top w:val="single" w:sz="6" w:color="000000"/>
              <w:right w:val="single" w:sz="6" w:color="000000"/>
              <w:bottom w:val="single" w:sz="6" w:color="000000"/>
            </w:tcBorders>
          </w:tcPr>
          <w:p>
            <w:pPr>
              <w:pStyle w:val="hm_Normal"/>
            </w:pPr>
            <w:r>
              <w:rPr>
                <w:rStyle w:val="hm_NormalChar"/>
              </w:rPr>
              <w:t>10023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EMULATR_CONSOLE_PORT</w:t>
            </w:r>
          </w:p>
        </w:tc>
      </w:tr>
      <w:tr>
        <w:tc>
          <w:tcPr>
            <w:tcBorders>
              <w:left w:val="single" w:sz="6" w:color="000000"/>
              <w:top w:val="single" w:sz="6" w:color="000000"/>
              <w:right w:val="single" w:sz="6" w:color="000000"/>
              <w:bottom w:val="single" w:sz="6" w:color="000000"/>
            </w:tcBorders>
          </w:tcPr>
          <w:p>
            <w:pPr>
              <w:pStyle w:val="hm_Normal"/>
            </w:pPr>
            <w:r>
              <w:rPr>
                <w:rStyle w:val="hm_NormalChar"/>
              </w:rPr>
              <w:t>puttyPath</w:t>
            </w:r>
          </w:p>
        </w:tc>
        <w:tc>
          <w:tcPr>
            <w:tcBorders>
              <w:left w:val="single" w:sz="6" w:color="000000"/>
              <w:top w:val="single" w:sz="6" w:color="000000"/>
              <w:right w:val="single" w:sz="6" w:color="000000"/>
              <w:bottom w:val="single" w:sz="6" w:color="000000"/>
            </w:tcBorders>
          </w:tcPr>
          <w:p>
            <w:pPr>
              <w:pStyle w:val="hm_Normal"/>
            </w:pPr>
            <w:r>
              <w:rPr>
                <w:rStyle w:val="hm_NormalChar"/>
              </w:rPr>
              <w:t>[SRMConsole]./puttyPath</w:t>
            </w:r>
          </w:p>
        </w:tc>
        <w:tc>
          <w:tcPr>
            <w:tcBorders>
              <w:left w:val="single" w:sz="6" w:color="000000"/>
              <w:top w:val="single" w:sz="6" w:color="000000"/>
              <w:right w:val="single" w:sz="6" w:color="000000"/>
              <w:bottom w:val="single" w:sz="6" w:color="000000"/>
            </w:tcBorders>
          </w:tcPr>
          <w:p>
            <w:pPr>
              <w:pStyle w:val="hm_Normal"/>
            </w:pPr>
            <w:r>
              <w:rPr>
                <w:rStyle w:val="hm_NormalChar"/>
              </w:rPr>
              <w:t>putty.exe</w:t>
            </w:r>
          </w:p>
        </w:tc>
        <w:tc>
          <w:tcPr>
            <w:tcBorders>
              <w:left w:val="single" w:sz="6" w:color="000000"/>
              <w:top w:val="single" w:sz="6" w:color="000000"/>
              <w:right w:val="single" w:sz="6" w:color="000000"/>
              <w:bottom w:val="single" w:sz="6" w:color="000000"/>
            </w:tcBorders>
          </w:tcPr>
          <w:p>
            <w:pPr>
              <w:pStyle w:val="hm_Normal"/>
            </w:pPr>
            <w:r>
              <w:rPr>
                <w:rStyle w:val="hm_NormalChar"/>
              </w:rPr>
              <w:t>C:\Program Files\PuTTY\putty.exe</w:t>
            </w: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firmwareImage</w:t>
            </w:r>
          </w:p>
        </w:tc>
        <w:tc>
          <w:tcPr>
            <w:tcBorders>
              <w:left w:val="single" w:sz="6" w:color="000000"/>
              <w:top w:val="single" w:sz="6" w:color="000000"/>
              <w:right w:val="single" w:sz="6" w:color="000000"/>
              <w:bottom w:val="single" w:sz="6" w:color="000000"/>
            </w:tcBorders>
          </w:tcPr>
          <w:p>
            <w:pPr>
              <w:pStyle w:val="hm_Normal"/>
            </w:pPr>
            <w:r>
              <w:rPr>
                <w:rStyle w:val="hm_NormalChar"/>
              </w:rPr>
              <w:t>[ROM]./firmwareImage</w:t>
            </w:r>
          </w:p>
        </w:tc>
        <w:tc>
          <w:tcPr>
            <w:tcBorders>
              <w:left w:val="single" w:sz="6" w:color="000000"/>
              <w:top w:val="single" w:sz="6" w:color="000000"/>
              <w:right w:val="single" w:sz="6" w:color="000000"/>
              <w:bottom w:val="single" w:sz="6" w:color="000000"/>
            </w:tcBorders>
          </w:tcPr>
          <w:p>
            <w:pPr>
              <w:pStyle w:val="hm_Normal"/>
            </w:pPr>
            <w:r>
              <w:rPr>
                <w:rStyle w:val="hm_NormalChar"/>
              </w:rPr>
              <w:t>ds10_v7_3.exe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w:t>
            </w:r>
          </w:p>
        </w:tc>
      </w:tr>
      <w:tr>
        <w:tc>
          <w:tcPr>
            <w:tcBorders>
              <w:left w:val="single" w:sz="6" w:color="000000"/>
              <w:top w:val="single" w:sz="6" w:color="000000"/>
              <w:right w:val="single" w:sz="6" w:color="000000"/>
              <w:bottom w:val="single" w:sz="6" w:color="000000"/>
            </w:tcBorders>
          </w:tcPr>
          <w:p>
            <w:pPr>
              <w:pStyle w:val="hm_Normal"/>
            </w:pPr>
            <w:r>
              <w:rPr>
                <w:rStyle w:val="hm_NormalChar"/>
              </w:rPr>
              <w:t>firmwareSha256</w:t>
            </w:r>
          </w:p>
        </w:tc>
        <w:tc>
          <w:tcPr>
            <w:tcBorders>
              <w:left w:val="single" w:sz="6" w:color="000000"/>
              <w:top w:val="single" w:sz="6" w:color="000000"/>
              <w:right w:val="single" w:sz="6" w:color="000000"/>
              <w:bottom w:val="single" w:sz="6" w:color="000000"/>
            </w:tcBorders>
          </w:tcPr>
          <w:p>
            <w:pPr>
              <w:pStyle w:val="hm_Normal"/>
            </w:pPr>
            <w:r>
              <w:rPr>
                <w:rStyle w:val="hm_NormalChar"/>
              </w:rPr>
              <w:t>[ROM]./firmwareSha256</w:t>
            </w:r>
          </w:p>
        </w:tc>
        <w:tc>
          <w:tcPr>
            <w:tcBorders>
              <w:left w:val="single" w:sz="6" w:color="000000"/>
              <w:top w:val="single" w:sz="6" w:color="000000"/>
              <w:right w:val="single" w:sz="6" w:color="000000"/>
              <w:bottom w:val="single" w:sz="6" w:color="000000"/>
            </w:tcBorders>
          </w:tcPr>
          <w:p>
            <w:pPr>
              <w:pStyle w:val="hm_Normal"/>
            </w:pPr>
            <w:r>
              <w:rPr>
                <w:rStyle w:val="hm_NormalChar"/>
                <w:i/>
              </w:rPr>
              <w:t>(empty - integrity check skipped)</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p>
        </w:tc>
      </w:tr>
    </w:tbl>
    <w:p>
      <w:pPr>
        <w:pStyle w:val="hm_Normal"/>
      </w:pPr>
    </w:p>
    <w:p>
      <w:pPr>
        <w:pStyle w:val="hm_Normal"/>
      </w:pPr>
      <w:r>
        <w:rPr>
          <w:rStyle w:val="hm_NormalChar"/>
          <w:i/>
        </w:rPr>
        <w:t>Command-line qualifiers override the ini for a single run. Live today: --firmware (firmware image path), --mem (memory size). Planned (locked, landing with the single-source-of-truth work): --console-port, --platform-config, --flash-path; the EMULATR_CONSOLE_PORT / EMULATR_FLASH_ROM / EMULATR_PLATFORM_CONFIG environment variables remain as documented aliases.</w:t>
      </w:r>
    </w:p>
    <w:p>
      <w:pPr>
        <w:pStyle w:val="hm_Normal"/>
      </w:pPr>
      <w:r>
        <w:rPr>
          <w:rStyle w:val="hm_NormalChar"/>
          <w:i/>
        </w:rPr>
        <w:t>Debug-only environment variables (EMULATR_IDE_TRACE, EMULATR_IIC_TRACE, EMULATR_FLASH_TRACE, EMULATR_NO_PUTTY) are diagnostic toggles, not configuration: they have no ini key, no CLI qualifier, and no precedence interaction.</w:t>
      </w:r>
    </w:p>
    <w:p>
      <w:pPr>
        <w:pStyle w:val="hm_Normal"/>
      </w:pPr>
    </w:p>
    <w:p>
      <w:pPr>
        <w:pStyle w:val="hm_Normal"/>
      </w:pPr>
      <w:pict>
        <v:rect id="hr0" style="width:0;height:1px" o:hralign="center" o:hrstd="t" o:hrnoshade="t" o:hr="t" fillcolor="#000000" stroked="f"/>
      </w:pict>
    </w:p>
    <w:p>
      <w:pPr>
        <w:pStyle w:val="hm_Heading2"/>
      </w:pPr>
    </w:p>
    <w:p>
      <w:pPr>
        <w:pStyle w:val="hm_Heading2"/>
      </w:pPr>
      <w:r>
        <w:rPr>
          <w:rStyle w:val="hm_Heading2Char"/>
        </w:rPr>
        <w:t xml:space="preserve">EmulatR - Bus Configuration </w:t>
      </w:r>
    </w:p>
    <w:p>
      <w:pPr>
        <w:pStyle w:val="hm_Normal"/>
      </w:pPr>
      <w:r>
        <w:rPr>
          <w:rStyle w:val="hm_NormalChar"/>
          <w:i/>
        </w:rPr>
        <w:t xml:space="preserve">Bus configuration is loaded for the configured model-platform, e.g., DS10 - bus configuration { build/run directory: </w:t>
      </w:r>
      <w:r>
        <w:rPr>
          <w:rStyle w:val="hm_Code ExampleChar"/>
        </w:rPr>
        <w:t>ds10_platform.json</w:t>
      </w:r>
      <w:r>
        <w:rPr>
          <w:rStyle w:val="hm_NormalChar"/>
        </w:rPr>
        <w:t>}</w:t>
      </w: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Platform</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Bus Configuration</w:t>
            </w:r>
          </w:p>
        </w:tc>
      </w:tr>
      <w:tr>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r>
              <w:rPr>
                <w:rStyle w:val="hm_NormalChar"/>
              </w:rPr>
              <w:t>ds10_platform.json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ES40</w:t>
            </w:r>
          </w:p>
        </w:tc>
        <w:tc>
          <w:tcPr>
            <w:tcBorders>
              <w:left w:val="single" w:sz="6" w:color="000000"/>
              <w:top w:val="single" w:sz="6" w:color="000000"/>
              <w:right w:val="single" w:sz="6" w:color="000000"/>
              <w:bottom w:val="single" w:sz="6" w:color="000000"/>
            </w:tcBorders>
          </w:tcPr>
          <w:p>
            <w:pPr>
              <w:pStyle w:val="hm_Normal"/>
            </w:pPr>
            <w:r>
              <w:rPr>
                <w:rStyle w:val="hm_NormalChar"/>
              </w:rPr>
              <w:t>es40_platform.json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ES45</w:t>
            </w:r>
          </w:p>
        </w:tc>
        <w:tc>
          <w:tcPr>
            <w:tcBorders>
              <w:left w:val="single" w:sz="6" w:color="000000"/>
              <w:top w:val="single" w:sz="6" w:color="000000"/>
              <w:right w:val="single" w:sz="6" w:color="000000"/>
              <w:bottom w:val="single" w:sz="6" w:color="000000"/>
            </w:tcBorders>
          </w:tcPr>
          <w:p>
            <w:pPr>
              <w:pStyle w:val="hm_Normal"/>
            </w:pPr>
            <w:r>
              <w:rPr>
                <w:rStyle w:val="hm_NormalChar"/>
              </w:rPr>
              <w:t>es45_platform.json</w:t>
            </w:r>
          </w:p>
        </w:tc>
      </w:tr>
    </w:tbl>
    <w:p>
      <w:pPr>
        <w:pStyle w:val="hm_Normal"/>
      </w:pPr>
    </w:p>
    <w:p>
      <w:pPr>
        <w:pStyle w:val="hm_Normal"/>
      </w:pPr>
      <w:r>
        <w:rPr>
          <w:rStyle w:val="hm_NormalChar"/>
          <w:i/>
        </w:rPr>
        <w:t>The platform file is selected from model: lower(model) + "_platform.json" (e.g. DS10 -&gt; ds10_platform.json). An explicit override wins, in order: EMULATR_PLATFORM_CONFIG environment variable, then a platformConfigPath ini key, then the derived name. A missing platform file is a hard error -- there is no silent fallback.</w:t>
      </w:r>
    </w:p>
    <w:p>
      <w:bookmarkStart w:id="rId18" w:name="Console_Support58D6BF51"/>
      <w:pPr>
        <w:pStyle w:val="Heading3"/>
        <w:numPr>
          <w:ilvl w:val="2"/>
          <w:numId w:val="1"/>
        </w:numPr>
        <w:ind w:left="567" w:hanging="567"/>
      </w:pPr>
      <w:r>
        <w:t>Console Support</w:t>
      </w:r>
      <w:bookmarkEnd w:id="rId18"/>
      <w:r>
        <w:fldChar w:fldCharType="begin"/>
        <w:instrText xml:space="preserve">XE "Console"</w:instrText>
        <w:fldChar w:fldCharType="end"/>
      </w:r>
      <w:r>
        <w:fldChar w:fldCharType="begin"/>
        <w:instrText xml:space="preserve">XE "Console connection"</w:instrText>
        <w:fldChar w:fldCharType="end"/>
      </w:r>
      <w:r>
        <w:fldChar w:fldCharType="begin"/>
        <w:instrText xml:space="preserve">XE "MobaXterm"</w:instrText>
        <w:fldChar w:fldCharType="end"/>
      </w:r>
      <w:r>
        <w:fldChar w:fldCharType="begin"/>
        <w:instrText xml:space="preserve">XE "netcat (nc)"</w:instrText>
        <w:fldChar w:fldCharType="end"/>
      </w:r>
      <w:r>
        <w:fldChar w:fldCharType="begin"/>
        <w:instrText xml:space="preserve">XE "Plink"</w:instrText>
        <w:fldChar w:fldCharType="end"/>
      </w:r>
      <w:r>
        <w:fldChar w:fldCharType="begin"/>
        <w:instrText xml:space="preserve">XE "Port 10023"</w:instrText>
        <w:fldChar w:fldCharType="end"/>
      </w:r>
      <w:r>
        <w:fldChar w:fldCharType="begin"/>
        <w:instrText xml:space="preserve">XE "PuTTY"</w:instrText>
        <w:fldChar w:fldCharType="end"/>
      </w:r>
      <w:r>
        <w:fldChar w:fldCharType="begin"/>
        <w:instrText xml:space="preserve">XE "RAW TCP"</w:instrText>
        <w:fldChar w:fldCharType="end"/>
      </w:r>
      <w:r>
        <w:fldChar w:fldCharType="begin"/>
        <w:instrText xml:space="preserve">XE "telnet"</w:instrText>
        <w:fldChar w:fldCharType="end"/>
      </w:r>
      <w:r>
        <w:fldChar w:fldCharType="begin"/>
        <w:instrText xml:space="preserve">XE "Tera Term"</w:instrText>
        <w:fldChar w:fldCharType="end"/>
      </w:r>
    </w:p>
    <w:p>
      <w:pPr>
        <w:pStyle w:val="hm_Heading2"/>
      </w:pPr>
      <w:r>
        <w:rPr>
          <w:rStyle w:val="hm_Heading2Char"/>
        </w:rPr>
        <w:t>Overview</w:t>
      </w:r>
    </w:p>
    <w:p>
      <w:pPr>
        <w:pStyle w:val="hm_Normal"/>
      </w:pPr>
      <w:r>
        <w:rPr>
          <w:rStyle w:val="hm_NormalChar"/>
        </w:rPr>
        <w:t>EmulatR exposes a console server over a TCP socket.</w:t>
      </w:r>
    </w:p>
    <w:p>
      <w:pPr>
        <w:pStyle w:val="hm_Normal"/>
      </w:pPr>
      <w:r>
        <w:rPr>
          <w:rStyle w:val="hm_NormalChar"/>
        </w:rPr>
        <w:t>The console is implemented as a RAW TCP stream and may be accessed by terminal applications such as:</w:t>
      </w:r>
    </w:p>
    <w:p>
      <w:pPr>
        <w:pStyle w:val="hm_Normal"/>
      </w:pPr>
    </w:p>
    <w:p>
      <w:pPr>
        <w:pStyle w:val="hm_Normal"/>
      </w:pPr>
      <w:r>
        <w:rPr>
          <w:rStyle w:val="hm_NormalChar"/>
        </w:rPr>
        <w:t>•</w:t>
      </w:r>
      <w:r>
        <w:tab/>
      </w:r>
      <w:r>
        <w:rPr>
          <w:rStyle w:val="hm_NormalChar"/>
        </w:rPr>
        <w:t>PuTTY</w:t>
      </w:r>
    </w:p>
    <w:p>
      <w:pPr>
        <w:pStyle w:val="hm_Normal"/>
      </w:pPr>
      <w:r>
        <w:rPr>
          <w:rStyle w:val="hm_NormalChar"/>
        </w:rPr>
        <w:t>•</w:t>
      </w:r>
      <w:r>
        <w:tab/>
      </w:r>
      <w:r>
        <w:rPr>
          <w:rStyle w:val="hm_NormalChar"/>
        </w:rPr>
        <w:t>Plink</w:t>
      </w:r>
    </w:p>
    <w:p>
      <w:pPr>
        <w:pStyle w:val="hm_Normal"/>
      </w:pPr>
      <w:r>
        <w:rPr>
          <w:rStyle w:val="hm_NormalChar"/>
        </w:rPr>
        <w:t>•</w:t>
      </w:r>
      <w:r>
        <w:tab/>
      </w:r>
      <w:r>
        <w:rPr>
          <w:rStyle w:val="hm_NormalChar"/>
        </w:rPr>
        <w:t>Tera Term</w:t>
      </w:r>
    </w:p>
    <w:p>
      <w:pPr>
        <w:pStyle w:val="hm_Normal"/>
      </w:pPr>
      <w:r>
        <w:rPr>
          <w:rStyle w:val="hm_NormalChar"/>
        </w:rPr>
        <w:t>•</w:t>
      </w:r>
      <w:r>
        <w:tab/>
      </w:r>
      <w:r>
        <w:rPr>
          <w:rStyle w:val="hm_NormalChar"/>
        </w:rPr>
        <w:t>MobaXterm</w:t>
      </w:r>
    </w:p>
    <w:p>
      <w:pPr>
        <w:pStyle w:val="hm_Normal"/>
      </w:pPr>
      <w:r>
        <w:rPr>
          <w:rStyle w:val="hm_NormalChar"/>
        </w:rPr>
        <w:t>•</w:t>
      </w:r>
      <w:r>
        <w:tab/>
      </w:r>
      <w:r>
        <w:rPr>
          <w:rStyle w:val="hm_NormalChar"/>
        </w:rPr>
        <w:t>netcat (nc)</w:t>
      </w:r>
    </w:p>
    <w:p>
      <w:pPr>
        <w:pStyle w:val="hm_Normal"/>
      </w:pPr>
      <w:r>
        <w:rPr>
          <w:rStyle w:val="hm_NormalChar"/>
        </w:rPr>
        <w:t>•</w:t>
      </w:r>
      <w:r>
        <w:tab/>
      </w:r>
      <w:r>
        <w:rPr>
          <w:rStyle w:val="hm_NormalChar"/>
        </w:rPr>
        <w:t>telnet (when supported)</w:t>
      </w:r>
    </w:p>
    <w:p>
      <w:pPr>
        <w:pStyle w:val="hm_Normal"/>
      </w:pPr>
      <w:r>
        <w:rPr>
          <w:rStyle w:val="hm_NormalChar"/>
        </w:rPr>
        <w:t>•</w:t>
      </w:r>
      <w:r>
        <w:tab/>
      </w:r>
      <w:r>
        <w:rPr>
          <w:rStyle w:val="hm_NormalChar"/>
        </w:rPr>
        <w:t>custom terminal software</w:t>
      </w:r>
    </w:p>
    <w:p>
      <w:pPr>
        <w:pStyle w:val="hm_Normal"/>
      </w:pPr>
    </w:p>
    <w:p>
      <w:pPr>
        <w:pStyle w:val="hm_Heading2"/>
      </w:pPr>
      <w:r>
        <w:rPr>
          <w:rStyle w:val="hm_Heading2Char"/>
        </w:rPr>
        <w:t>Default Configuration</w:t>
      </w:r>
    </w:p>
    <w:p>
      <w:pPr>
        <w:pStyle w:val="hm_Normal"/>
      </w:pPr>
      <w:r>
        <w:rPr>
          <w:rStyle w:val="hm_NormalChar"/>
        </w:rPr>
        <w:t>Example:</w:t>
      </w:r>
    </w:p>
    <w:p>
      <w:pPr>
        <w:pStyle w:val="hm_Normal"/>
      </w:pPr>
    </w:p>
    <w:p>
      <w:pPr>
        <w:pStyle w:val="hm_Normal"/>
      </w:pPr>
      <w:r>
        <w:rPr>
          <w:rFonts w:ascii="Courier New" w:hAnsi="Courier New"/>
          <w:sz w:val="20"/>
          <w:color w:val="000000"/>
        </w:rPr>
        <w:t>Host: localhost</w:t>
      </w:r>
    </w:p>
    <w:p>
      <w:pPr>
        <w:pStyle w:val="hm_Normal"/>
      </w:pPr>
      <w:r>
        <w:rPr>
          <w:rFonts w:ascii="Courier New" w:hAnsi="Courier New"/>
          <w:sz w:val="20"/>
          <w:color w:val="000000"/>
        </w:rPr>
        <w:t>Port: 10023</w:t>
      </w:r>
    </w:p>
    <w:p>
      <w:pPr>
        <w:pStyle w:val="hm_Normal"/>
      </w:pPr>
      <w:r>
        <w:rPr>
          <w:rFonts w:ascii="Courier New" w:hAnsi="Courier New"/>
          <w:sz w:val="20"/>
          <w:color w:val="000000"/>
        </w:rPr>
        <w:t>Protocol: RAW TCP</w:t>
      </w:r>
    </w:p>
    <w:p>
      <w:pPr>
        <w:pStyle w:val="hm_Normal"/>
      </w:pPr>
    </w:p>
    <w:p>
      <w:pPr>
        <w:pStyle w:val="hm_Normal"/>
      </w:pPr>
      <w:r>
        <w:rPr>
          <w:rStyle w:val="hm_NormalChar"/>
        </w:rPr>
        <w:t>If EmulatR is running on another system, replace "localhost" with the hostname or IP address of the emulator host.</w:t>
      </w:r>
    </w:p>
    <w:p>
      <w:pPr>
        <w:pStyle w:val="hm_Normal"/>
      </w:pPr>
      <w:r>
        <w:rPr>
          <w:rStyle w:val="hm_NormalChar"/>
        </w:rPr>
        <w:t>Example:</w:t>
      </w:r>
    </w:p>
    <w:p>
      <w:pPr>
        <w:pStyle w:val="hm_Normal"/>
      </w:pPr>
    </w:p>
    <w:p>
      <w:pPr>
        <w:pStyle w:val="hm_Normal"/>
      </w:pPr>
      <w:r>
        <w:rPr>
          <w:rFonts w:ascii="Courier New" w:hAnsi="Courier New"/>
          <w:sz w:val="20"/>
          <w:color w:val="000000"/>
        </w:rPr>
        <w:t>Host: 192.168.1.50</w:t>
      </w:r>
    </w:p>
    <w:p>
      <w:pPr>
        <w:pStyle w:val="hm_Normal"/>
      </w:pPr>
      <w:r>
        <w:rPr>
          <w:rFonts w:ascii="Courier New" w:hAnsi="Courier New"/>
          <w:sz w:val="20"/>
          <w:color w:val="000000"/>
        </w:rPr>
        <w:t>Port: 10023</w:t>
      </w:r>
    </w:p>
    <w:p>
      <w:pPr>
        <w:pStyle w:val="hm_Normal"/>
      </w:pPr>
    </w:p>
    <w:p>
      <w:pPr>
        <w:pStyle w:val="hm_Heading2"/>
      </w:pPr>
      <w:r>
        <w:rPr>
          <w:rStyle w:val="hm_Heading2Char"/>
        </w:rPr>
        <w:t>Plink</w:t>
      </w:r>
    </w:p>
    <w:p>
      <w:pPr>
        <w:pStyle w:val="hm_Normal"/>
      </w:pPr>
      <w:r>
        <w:rPr>
          <w:rStyle w:val="hm_NormalChar"/>
        </w:rPr>
        <w:t>Connect to a local EmulatR instance:</w:t>
      </w:r>
    </w:p>
    <w:p>
      <w:pPr>
        <w:pStyle w:val="hm_Normal"/>
      </w:pPr>
    </w:p>
    <w:p>
      <w:pPr>
        <w:pStyle w:val="hm_Normal"/>
      </w:pPr>
      <w:r>
        <w:rPr>
          <w:rFonts w:ascii="Courier New" w:hAnsi="Courier New"/>
          <w:sz w:val="20"/>
          <w:color w:val="000000"/>
        </w:rPr>
        <w:t>plink -raw localhost -P 10023</w:t>
      </w:r>
    </w:p>
    <w:p>
      <w:pPr>
        <w:pStyle w:val="hm_Normal"/>
      </w:pPr>
    </w:p>
    <w:p>
      <w:pPr>
        <w:pStyle w:val="hm_Normal"/>
      </w:pPr>
      <w:r>
        <w:rPr>
          <w:rStyle w:val="hm_NormalChar"/>
        </w:rPr>
        <w:t>Connect to a remote EmulatR instance:</w:t>
      </w:r>
    </w:p>
    <w:p>
      <w:pPr>
        <w:pStyle w:val="hm_Normal"/>
      </w:pPr>
    </w:p>
    <w:p>
      <w:pPr>
        <w:pStyle w:val="hm_Normal"/>
      </w:pPr>
      <w:r>
        <w:rPr>
          <w:rFonts w:ascii="Courier New" w:hAnsi="Courier New"/>
          <w:sz w:val="20"/>
          <w:color w:val="000000"/>
        </w:rPr>
        <w:t>plink -raw 192.168.1.50 -P 10023</w:t>
      </w:r>
    </w:p>
    <w:p>
      <w:pPr>
        <w:pStyle w:val="hm_Normal"/>
      </w:pPr>
    </w:p>
    <w:p>
      <w:pPr>
        <w:pStyle w:val="hm_Normal"/>
      </w:pPr>
      <w:r>
        <w:rPr>
          <w:rStyle w:val="hm_NormalChar"/>
        </w:rPr>
        <w:t>Enable verbose diagnostics:</w:t>
      </w:r>
    </w:p>
    <w:p>
      <w:pPr>
        <w:pStyle w:val="hm_Normal"/>
      </w:pPr>
    </w:p>
    <w:p>
      <w:pPr>
        <w:pStyle w:val="hm_Normal"/>
      </w:pPr>
      <w:r>
        <w:rPr>
          <w:rFonts w:ascii="Courier New" w:hAnsi="Courier New"/>
          <w:sz w:val="20"/>
          <w:color w:val="000000"/>
        </w:rPr>
        <w:t>plink -v -raw localhost -P 10023</w:t>
      </w:r>
    </w:p>
    <w:p>
      <w:pPr>
        <w:pStyle w:val="hm_Normal"/>
      </w:pPr>
    </w:p>
    <w:p>
      <w:pPr>
        <w:pStyle w:val="hm_Heading3"/>
      </w:pPr>
      <w:r>
        <w:rPr>
          <w:rStyle w:val="hm_Heading3Char"/>
        </w:rPr>
        <w:t>Useful Plink Arguments</w:t>
      </w:r>
    </w:p>
    <w:p>
      <w:pPr>
        <w:pStyle w:val="hm_Normal"/>
      </w:pPr>
    </w:p>
    <w:p>
      <w:pPr>
        <w:pStyle w:val="hm_Normal"/>
      </w:pPr>
      <w:r>
        <w:rPr>
          <w:rFonts w:ascii="Courier New" w:hAnsi="Courier New"/>
          <w:sz w:val="20"/>
          <w:color w:val="000000"/>
        </w:rPr>
        <w:t>-raw</w:t>
      </w:r>
    </w:p>
    <w:p>
      <w:pPr>
        <w:pStyle w:val="hm_Normal"/>
      </w:pPr>
      <w:r>
        <w:tab/>
      </w:r>
      <w:r>
        <w:rPr>
          <w:rFonts w:ascii="Courier New" w:hAnsi="Courier New"/>
          <w:sz w:val="20"/>
          <w:color w:val="000000"/>
        </w:rPr>
        <w:t>Connect using a raw TCP stream.</w:t>
      </w:r>
    </w:p>
    <w:p>
      <w:pPr>
        <w:pStyle w:val="hm_Normal"/>
      </w:pPr>
    </w:p>
    <w:p>
      <w:pPr>
        <w:pStyle w:val="hm_Normal"/>
      </w:pPr>
      <w:r>
        <w:rPr>
          <w:rFonts w:ascii="Courier New" w:hAnsi="Courier New"/>
          <w:sz w:val="20"/>
          <w:color w:val="000000"/>
        </w:rPr>
        <w:t>-P &lt;port&gt;</w:t>
      </w:r>
    </w:p>
    <w:p>
      <w:pPr>
        <w:pStyle w:val="hm_Normal"/>
      </w:pPr>
      <w:r>
        <w:tab/>
      </w:r>
      <w:r>
        <w:rPr>
          <w:rFonts w:ascii="Courier New" w:hAnsi="Courier New"/>
          <w:sz w:val="20"/>
          <w:color w:val="000000"/>
        </w:rPr>
        <w:t>Specify TCP port.</w:t>
      </w:r>
    </w:p>
    <w:p>
      <w:pPr>
        <w:pStyle w:val="hm_Normal"/>
      </w:pPr>
    </w:p>
    <w:p>
      <w:pPr>
        <w:pStyle w:val="hm_Normal"/>
      </w:pPr>
      <w:r>
        <w:rPr>
          <w:rFonts w:ascii="Courier New" w:hAnsi="Courier New"/>
          <w:sz w:val="20"/>
          <w:color w:val="000000"/>
        </w:rPr>
        <w:t>-v</w:t>
      </w:r>
    </w:p>
    <w:p>
      <w:pPr>
        <w:pStyle w:val="hm_Normal"/>
      </w:pPr>
      <w:r>
        <w:tab/>
      </w:r>
      <w:r>
        <w:rPr>
          <w:rFonts w:ascii="Courier New" w:hAnsi="Courier New"/>
          <w:sz w:val="20"/>
          <w:color w:val="000000"/>
        </w:rPr>
        <w:t>Enable verbose diagnostics.</w:t>
      </w:r>
    </w:p>
    <w:p>
      <w:pPr>
        <w:pStyle w:val="hm_Normal"/>
      </w:pPr>
    </w:p>
    <w:p>
      <w:pPr>
        <w:pStyle w:val="hm_Normal"/>
      </w:pPr>
      <w:r>
        <w:rPr>
          <w:rFonts w:ascii="Courier New" w:hAnsi="Courier New"/>
          <w:sz w:val="20"/>
          <w:color w:val="000000"/>
        </w:rPr>
        <w:t>-log &lt;file&gt;</w:t>
      </w:r>
    </w:p>
    <w:p>
      <w:pPr>
        <w:pStyle w:val="hm_Normal"/>
      </w:pPr>
      <w:r>
        <w:tab/>
      </w:r>
      <w:r>
        <w:rPr>
          <w:rFonts w:ascii="Courier New" w:hAnsi="Courier New"/>
          <w:sz w:val="20"/>
          <w:color w:val="000000"/>
        </w:rPr>
        <w:t>Save session log.</w:t>
      </w:r>
    </w:p>
    <w:p>
      <w:pPr>
        <w:pStyle w:val="hm_Normal"/>
      </w:pPr>
    </w:p>
    <w:p>
      <w:pPr>
        <w:pStyle w:val="hm_Normal"/>
      </w:pPr>
      <w:r>
        <w:rPr>
          <w:rStyle w:val="hm_NormalChar"/>
        </w:rPr>
        <w:t>Example:</w:t>
      </w:r>
    </w:p>
    <w:p>
      <w:pPr>
        <w:pStyle w:val="hm_Normal"/>
      </w:pPr>
    </w:p>
    <w:p>
      <w:pPr>
        <w:pStyle w:val="hm_Normal"/>
      </w:pPr>
      <w:r>
        <w:rPr>
          <w:rFonts w:ascii="Courier New" w:hAnsi="Courier New"/>
          <w:sz w:val="20"/>
          <w:color w:val="000000"/>
        </w:rPr>
        <w:t>plink -raw localhost -P 10023 -log emulator.log</w:t>
      </w:r>
    </w:p>
    <w:p>
      <w:pPr>
        <w:pStyle w:val="hm_Normal"/>
      </w:pPr>
    </w:p>
    <w:p>
      <w:pPr>
        <w:pStyle w:val="hm_Heading2"/>
      </w:pPr>
      <w:r>
        <w:rPr>
          <w:rStyle w:val="hm_Heading2Char"/>
        </w:rPr>
        <w:t>PuTTY</w:t>
      </w:r>
    </w:p>
    <w:p>
      <w:pPr>
        <w:pStyle w:val="hm_Normal"/>
      </w:pPr>
      <w:r>
        <w:rPr>
          <w:rStyle w:val="hm_NormalChar"/>
        </w:rPr>
        <w:t>1.</w:t>
      </w:r>
      <w:r>
        <w:tab/>
      </w:r>
      <w:r>
        <w:rPr>
          <w:rStyle w:val="hm_NormalChar"/>
        </w:rPr>
        <w:t>Launch PuTTY.</w:t>
      </w:r>
    </w:p>
    <w:p>
      <w:pPr>
        <w:pStyle w:val="hm_Normal"/>
      </w:pPr>
      <w:r>
        <w:rPr>
          <w:rStyle w:val="hm_NormalChar"/>
        </w:rPr>
        <w:t>2.</w:t>
      </w:r>
      <w:r>
        <w:tab/>
      </w:r>
      <w:r>
        <w:rPr>
          <w:rStyle w:val="hm_NormalChar"/>
        </w:rPr>
        <w:t>Enter:</w:t>
      </w:r>
    </w:p>
    <w:p>
      <w:pPr>
        <w:pStyle w:val="hm_Normal"/>
      </w:pPr>
    </w:p>
    <w:p>
      <w:pPr>
        <w:pStyle w:val="hm_Normal"/>
      </w:pPr>
      <w:r>
        <w:rPr>
          <w:rFonts w:ascii="Courier New" w:hAnsi="Courier New"/>
          <w:sz w:val="20"/>
          <w:color w:val="000000"/>
        </w:rPr>
        <w:t>Host Name:</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Port:</w:t>
      </w:r>
    </w:p>
    <w:p>
      <w:pPr>
        <w:pStyle w:val="hm_Normal"/>
      </w:pPr>
      <w:r>
        <w:tab/>
      </w:r>
      <w:r>
        <w:rPr>
          <w:rFonts w:ascii="Courier New" w:hAnsi="Courier New"/>
          <w:sz w:val="20"/>
          <w:color w:val="000000"/>
        </w:rPr>
        <w:t>10023</w:t>
      </w:r>
    </w:p>
    <w:p>
      <w:pPr>
        <w:pStyle w:val="hm_Normal"/>
      </w:pPr>
    </w:p>
    <w:p>
      <w:pPr>
        <w:pStyle w:val="hm_Normal"/>
      </w:pPr>
      <w:r>
        <w:rPr>
          <w:rStyle w:val="hm_NormalChar"/>
        </w:rPr>
        <w:t>3.</w:t>
      </w:r>
      <w:r>
        <w:tab/>
      </w:r>
      <w:r>
        <w:rPr>
          <w:rStyle w:val="hm_NormalChar"/>
        </w:rPr>
        <w:t>Select:</w:t>
      </w:r>
    </w:p>
    <w:p>
      <w:pPr>
        <w:pStyle w:val="hm_Normal"/>
      </w:pPr>
    </w:p>
    <w:p>
      <w:pPr>
        <w:pStyle w:val="hm_Normal"/>
      </w:pPr>
      <w:r>
        <w:rPr>
          <w:rFonts w:ascii="Courier New" w:hAnsi="Courier New"/>
          <w:sz w:val="20"/>
          <w:color w:val="000000"/>
        </w:rPr>
        <w:t>Connection Type:</w:t>
      </w:r>
    </w:p>
    <w:p>
      <w:pPr>
        <w:pStyle w:val="hm_Normal"/>
      </w:pPr>
      <w:r>
        <w:tab/>
      </w:r>
      <w:r>
        <w:rPr>
          <w:rFonts w:ascii="Courier New" w:hAnsi="Courier New"/>
          <w:sz w:val="20"/>
          <w:color w:val="000000"/>
        </w:rPr>
        <w:t>Raw</w:t>
      </w:r>
    </w:p>
    <w:p>
      <w:pPr>
        <w:pStyle w:val="hm_Normal"/>
      </w:pPr>
    </w:p>
    <w:p>
      <w:pPr>
        <w:pStyle w:val="hm_Normal"/>
      </w:pPr>
      <w:r>
        <w:rPr>
          <w:rStyle w:val="hm_NormalChar"/>
        </w:rPr>
        <w:t>4.</w:t>
      </w:r>
      <w:r>
        <w:tab/>
      </w:r>
      <w:r>
        <w:rPr>
          <w:rStyle w:val="hm_NormalChar"/>
        </w:rPr>
        <w:t>Press Open.</w:t>
      </w:r>
    </w:p>
    <w:p>
      <w:pPr>
        <w:pStyle w:val="hm_Normal"/>
      </w:pPr>
      <w:r>
        <w:rPr>
          <w:rStyle w:val="hm_NormalChar"/>
        </w:rPr>
        <w:t>Remote Example:</w:t>
      </w:r>
    </w:p>
    <w:p>
      <w:pPr>
        <w:pStyle w:val="hm_Normal"/>
      </w:pPr>
    </w:p>
    <w:p>
      <w:pPr>
        <w:pStyle w:val="hm_Normal"/>
      </w:pPr>
      <w:r>
        <w:tab/>
      </w:r>
      <w:r>
        <w:rPr>
          <w:rFonts w:ascii="Courier New" w:hAnsi="Courier New"/>
          <w:sz w:val="20"/>
          <w:color w:val="000000"/>
        </w:rPr>
        <w:t>Host Name:</w:t>
      </w:r>
    </w:p>
    <w:p>
      <w:pPr>
        <w:pStyle w:val="hm_Normal"/>
      </w:pPr>
      <w:r>
        <w:tab/>
      </w:r>
      <w:r>
        <w:tab/>
      </w:r>
      <w:r>
        <w:rPr>
          <w:rFonts w:ascii="Courier New" w:hAnsi="Courier New"/>
          <w:sz w:val="20"/>
          <w:color w:val="000000"/>
        </w:rPr>
        <w:t>192.168.1.50</w:t>
      </w:r>
    </w:p>
    <w:p>
      <w:pPr>
        <w:pStyle w:val="hm_Normal"/>
      </w:pPr>
      <w:r>
        <w:tab/>
      </w:r>
      <w:r>
        <w:rPr>
          <w:rFonts w:ascii="Courier New" w:hAnsi="Courier New"/>
          <w:sz w:val="20"/>
          <w:color w:val="000000"/>
        </w:rPr>
        <w:t>Port:</w:t>
      </w:r>
    </w:p>
    <w:p>
      <w:pPr>
        <w:pStyle w:val="hm_Normal"/>
      </w:pPr>
      <w:r>
        <w:tab/>
      </w:r>
      <w:r>
        <w:tab/>
      </w:r>
      <w:r>
        <w:rPr>
          <w:rFonts w:ascii="Courier New" w:hAnsi="Courier New"/>
          <w:sz w:val="20"/>
          <w:color w:val="000000"/>
        </w:rPr>
        <w:t>10023</w:t>
      </w:r>
    </w:p>
    <w:p>
      <w:pPr>
        <w:pStyle w:val="hm_Normal"/>
      </w:pPr>
      <w:r>
        <w:tab/>
      </w:r>
      <w:r>
        <w:rPr>
          <w:rFonts w:ascii="Courier New" w:hAnsi="Courier New"/>
          <w:sz w:val="20"/>
          <w:color w:val="000000"/>
        </w:rPr>
        <w:t>Connection Type:</w:t>
      </w:r>
    </w:p>
    <w:p>
      <w:pPr>
        <w:pStyle w:val="hm_Normal"/>
      </w:pPr>
      <w:r>
        <w:tab/>
      </w:r>
      <w:r>
        <w:tab/>
      </w:r>
      <w:r>
        <w:rPr>
          <w:rFonts w:ascii="Courier New" w:hAnsi="Courier New"/>
          <w:sz w:val="20"/>
          <w:color w:val="000000"/>
        </w:rPr>
        <w:t>Raw</w:t>
      </w:r>
    </w:p>
    <w:p>
      <w:pPr>
        <w:pStyle w:val="hm_Normal"/>
      </w:pPr>
    </w:p>
    <w:p>
      <w:pPr>
        <w:pStyle w:val="hm_Heading2"/>
      </w:pPr>
      <w:r>
        <w:rPr>
          <w:rStyle w:val="hm_Heading2Char"/>
        </w:rPr>
        <w:t>Tera Term</w:t>
      </w:r>
    </w:p>
    <w:p>
      <w:pPr>
        <w:pStyle w:val="hm_Normal"/>
      </w:pPr>
      <w:r>
        <w:rPr>
          <w:rStyle w:val="hm_NormalChar"/>
        </w:rPr>
        <w:t>1.</w:t>
      </w:r>
      <w:r>
        <w:tab/>
      </w:r>
      <w:r>
        <w:rPr>
          <w:rStyle w:val="hm_NormalChar"/>
        </w:rPr>
        <w:t>Launch Tera Term.</w:t>
      </w:r>
    </w:p>
    <w:p>
      <w:pPr>
        <w:pStyle w:val="hm_Normal"/>
      </w:pPr>
      <w:r>
        <w:rPr>
          <w:rStyle w:val="hm_NormalChar"/>
        </w:rPr>
        <w:t>2.</w:t>
      </w:r>
      <w:r>
        <w:tab/>
      </w:r>
      <w:r>
        <w:rPr>
          <w:rStyle w:val="hm_NormalChar"/>
        </w:rPr>
        <w:t>Select:</w:t>
      </w:r>
    </w:p>
    <w:p>
      <w:pPr>
        <w:pStyle w:val="hm_Normal"/>
      </w:pPr>
    </w:p>
    <w:p>
      <w:pPr>
        <w:pStyle w:val="hm_Normal"/>
      </w:pPr>
      <w:r>
        <w:rPr>
          <w:rFonts w:ascii="Courier New" w:hAnsi="Courier New"/>
          <w:sz w:val="20"/>
          <w:color w:val="000000"/>
        </w:rPr>
        <w:t>TCP/IP</w:t>
      </w:r>
    </w:p>
    <w:p>
      <w:pPr>
        <w:pStyle w:val="hm_Normal"/>
      </w:pPr>
    </w:p>
    <w:p>
      <w:pPr>
        <w:pStyle w:val="hm_Normal"/>
      </w:pPr>
      <w:r>
        <w:rPr>
          <w:rStyle w:val="hm_NormalChar"/>
        </w:rPr>
        <w:t>3.</w:t>
      </w:r>
      <w:r>
        <w:tab/>
      </w:r>
      <w:r>
        <w:rPr>
          <w:rStyle w:val="hm_NormalChar"/>
        </w:rPr>
        <w:t>Enter:</w:t>
      </w:r>
    </w:p>
    <w:p>
      <w:pPr>
        <w:pStyle w:val="hm_Normal"/>
      </w:pPr>
    </w:p>
    <w:p>
      <w:pPr>
        <w:pStyle w:val="hm_Normal"/>
      </w:pPr>
      <w:r>
        <w:rPr>
          <w:rFonts w:ascii="Courier New" w:hAnsi="Courier New"/>
          <w:sz w:val="20"/>
          <w:color w:val="000000"/>
        </w:rPr>
        <w:t>Host:</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TCP Port:</w:t>
      </w:r>
    </w:p>
    <w:p>
      <w:pPr>
        <w:pStyle w:val="hm_Normal"/>
      </w:pPr>
      <w:r>
        <w:tab/>
      </w:r>
      <w:r>
        <w:rPr>
          <w:rFonts w:ascii="Courier New" w:hAnsi="Courier New"/>
          <w:sz w:val="20"/>
          <w:color w:val="000000"/>
        </w:rPr>
        <w:t>10023</w:t>
      </w:r>
    </w:p>
    <w:p>
      <w:pPr>
        <w:pStyle w:val="hm_Normal"/>
      </w:pPr>
    </w:p>
    <w:p>
      <w:pPr>
        <w:pStyle w:val="hm_Normal"/>
      </w:pPr>
      <w:r>
        <w:rPr>
          <w:rStyle w:val="hm_NormalChar"/>
        </w:rPr>
        <w:t>4.</w:t>
      </w:r>
      <w:r>
        <w:tab/>
      </w:r>
      <w:r>
        <w:rPr>
          <w:rStyle w:val="hm_NormalChar"/>
        </w:rPr>
        <w:t>Connect.</w:t>
      </w:r>
    </w:p>
    <w:p>
      <w:pPr>
        <w:pStyle w:val="hm_Normal"/>
      </w:pPr>
    </w:p>
    <w:p>
      <w:pPr>
        <w:pStyle w:val="hm_Heading2"/>
      </w:pPr>
      <w:r>
        <w:rPr>
          <w:rStyle w:val="hm_Heading2Char"/>
        </w:rPr>
        <w:t>MobaXterm</w:t>
      </w:r>
    </w:p>
    <w:p>
      <w:pPr>
        <w:pStyle w:val="hm_Normal"/>
      </w:pPr>
      <w:r>
        <w:rPr>
          <w:rStyle w:val="hm_NormalChar"/>
        </w:rPr>
        <w:t>1.</w:t>
      </w:r>
      <w:r>
        <w:tab/>
      </w:r>
      <w:r>
        <w:rPr>
          <w:rStyle w:val="hm_NormalChar"/>
        </w:rPr>
        <w:t>Session</w:t>
      </w:r>
    </w:p>
    <w:p>
      <w:pPr>
        <w:pStyle w:val="hm_Normal"/>
      </w:pPr>
      <w:r>
        <w:rPr>
          <w:rStyle w:val="hm_NormalChar"/>
        </w:rPr>
        <w:t>2.</w:t>
      </w:r>
      <w:r>
        <w:tab/>
      </w:r>
      <w:r>
        <w:rPr>
          <w:rStyle w:val="hm_NormalChar"/>
        </w:rPr>
        <w:t>Network Session</w:t>
      </w:r>
    </w:p>
    <w:p>
      <w:pPr>
        <w:pStyle w:val="hm_Normal"/>
      </w:pPr>
      <w:r>
        <w:rPr>
          <w:rStyle w:val="hm_NormalChar"/>
        </w:rPr>
        <w:t>3.</w:t>
      </w:r>
      <w:r>
        <w:tab/>
      </w:r>
      <w:r>
        <w:rPr>
          <w:rStyle w:val="hm_NormalChar"/>
        </w:rPr>
        <w:t>Configure:</w:t>
      </w:r>
    </w:p>
    <w:p>
      <w:pPr>
        <w:pStyle w:val="hm_Normal"/>
      </w:pPr>
    </w:p>
    <w:p>
      <w:pPr>
        <w:pStyle w:val="hm_Normal"/>
      </w:pPr>
      <w:r>
        <w:rPr>
          <w:rFonts w:ascii="Courier New" w:hAnsi="Courier New"/>
          <w:sz w:val="20"/>
          <w:color w:val="000000"/>
        </w:rPr>
        <w:t>Remote Host:</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Port:</w:t>
      </w:r>
    </w:p>
    <w:p>
      <w:pPr>
        <w:pStyle w:val="hm_Normal"/>
      </w:pPr>
      <w:r>
        <w:tab/>
      </w:r>
      <w:r>
        <w:rPr>
          <w:rFonts w:ascii="Courier New" w:hAnsi="Courier New"/>
          <w:sz w:val="20"/>
          <w:color w:val="000000"/>
        </w:rPr>
        <w:t>10023</w:t>
      </w:r>
    </w:p>
    <w:p>
      <w:pPr>
        <w:pStyle w:val="hm_Normal"/>
      </w:pPr>
      <w:r>
        <w:rPr>
          <w:rFonts w:ascii="Courier New" w:hAnsi="Courier New"/>
          <w:sz w:val="20"/>
          <w:color w:val="000000"/>
        </w:rPr>
        <w:t>Protocol:</w:t>
      </w:r>
    </w:p>
    <w:p>
      <w:pPr>
        <w:pStyle w:val="hm_Normal"/>
      </w:pPr>
      <w:r>
        <w:tab/>
      </w:r>
      <w:r>
        <w:rPr>
          <w:rFonts w:ascii="Courier New" w:hAnsi="Courier New"/>
          <w:sz w:val="20"/>
          <w:color w:val="000000"/>
        </w:rPr>
        <w:t>TCP</w:t>
      </w:r>
    </w:p>
    <w:p>
      <w:pPr>
        <w:pStyle w:val="hm_Normal"/>
      </w:pPr>
    </w:p>
    <w:p>
      <w:pPr>
        <w:pStyle w:val="hm_Normal"/>
      </w:pPr>
      <w:r>
        <w:rPr>
          <w:rStyle w:val="hm_NormalChar"/>
        </w:rPr>
        <w:t>4.</w:t>
      </w:r>
      <w:r>
        <w:tab/>
      </w:r>
      <w:r>
        <w:rPr>
          <w:rStyle w:val="hm_NormalChar"/>
        </w:rPr>
        <w:t>Connect.</w:t>
      </w:r>
    </w:p>
    <w:p>
      <w:pPr>
        <w:pStyle w:val="hm_Normal"/>
      </w:pPr>
    </w:p>
    <w:p>
      <w:pPr>
        <w:pStyle w:val="hm_Heading2"/>
      </w:pPr>
      <w:r>
        <w:rPr>
          <w:rStyle w:val="hm_Heading2Char"/>
        </w:rPr>
        <w:t>Netcat (Linux/macOS)</w:t>
      </w:r>
    </w:p>
    <w:p>
      <w:pPr>
        <w:pStyle w:val="hm_Normal"/>
      </w:pPr>
      <w:r>
        <w:rPr>
          <w:rStyle w:val="hm_NormalChar"/>
        </w:rPr>
        <w:t>Connect:</w:t>
      </w:r>
    </w:p>
    <w:p>
      <w:pPr>
        <w:pStyle w:val="hm_Normal"/>
      </w:pPr>
    </w:p>
    <w:p>
      <w:pPr>
        <w:pStyle w:val="hm_Normal"/>
      </w:pPr>
      <w:r>
        <w:rPr>
          <w:rFonts w:ascii="Courier New" w:hAnsi="Courier New"/>
          <w:sz w:val="20"/>
          <w:color w:val="000000"/>
        </w:rPr>
        <w:t>nc localhost 10023</w:t>
      </w:r>
    </w:p>
    <w:p>
      <w:pPr>
        <w:pStyle w:val="hm_Normal"/>
      </w:pPr>
    </w:p>
    <w:p>
      <w:pPr>
        <w:pStyle w:val="hm_Normal"/>
      </w:pPr>
      <w:r>
        <w:rPr>
          <w:rStyle w:val="hm_NormalChar"/>
        </w:rPr>
        <w:t>Remote:</w:t>
      </w:r>
    </w:p>
    <w:p>
      <w:pPr>
        <w:pStyle w:val="hm_Normal"/>
      </w:pPr>
    </w:p>
    <w:p>
      <w:pPr>
        <w:pStyle w:val="hm_Normal"/>
      </w:pPr>
      <w:r>
        <w:rPr>
          <w:rFonts w:ascii="Courier New" w:hAnsi="Courier New"/>
          <w:sz w:val="20"/>
          <w:color w:val="000000"/>
        </w:rPr>
        <w:t>nc 192.168.1.50 10023</w:t>
      </w:r>
    </w:p>
    <w:p>
      <w:pPr>
        <w:pStyle w:val="hm_Normal"/>
      </w:pPr>
    </w:p>
    <w:p>
      <w:pPr>
        <w:pStyle w:val="hm_Normal"/>
      </w:pPr>
      <w:r>
        <w:rPr>
          <w:rStyle w:val="hm_NormalChar"/>
        </w:rPr>
        <w:t>Useful for scripting and automated testing.</w:t>
      </w:r>
    </w:p>
    <w:p>
      <w:pPr>
        <w:pStyle w:val="hm_Normal"/>
      </w:pPr>
    </w:p>
    <w:p>
      <w:pPr>
        <w:pStyle w:val="hm_Heading2"/>
      </w:pPr>
      <w:r>
        <w:rPr>
          <w:rStyle w:val="hm_Heading2Char"/>
        </w:rPr>
        <w:t>Telnet</w:t>
      </w:r>
    </w:p>
    <w:p>
      <w:pPr>
        <w:pStyle w:val="hm_Normal"/>
      </w:pPr>
      <w:r>
        <w:rPr>
          <w:rStyle w:val="hm_NormalChar"/>
        </w:rPr>
        <w:t>Some telnet clients may connect successfully:</w:t>
      </w:r>
    </w:p>
    <w:p>
      <w:pPr>
        <w:pStyle w:val="hm_Normal"/>
      </w:pPr>
    </w:p>
    <w:p>
      <w:pPr>
        <w:pStyle w:val="hm_Normal"/>
      </w:pPr>
      <w:r>
        <w:rPr>
          <w:rFonts w:ascii="Courier New" w:hAnsi="Courier New"/>
          <w:sz w:val="20"/>
          <w:color w:val="000000"/>
        </w:rPr>
        <w:t>telnet localhost 10023</w:t>
      </w:r>
    </w:p>
    <w:p>
      <w:pPr>
        <w:pStyle w:val="hm_Normal"/>
      </w:pPr>
    </w:p>
    <w:p>
      <w:pPr>
        <w:pStyle w:val="hm_Normal"/>
      </w:pPr>
      <w:r>
        <w:rPr>
          <w:rStyle w:val="hm_NormalChar"/>
        </w:rPr>
        <w:t>However, because EmulatR uses a raw socket and does not perform Telnet option negotiation, a raw-capable client is preferred.</w:t>
      </w:r>
    </w:p>
    <w:p>
      <w:pPr>
        <w:pStyle w:val="hm_Normal"/>
      </w:pPr>
      <w:r>
        <w:rPr>
          <w:rStyle w:val="hm_NormalChar"/>
        </w:rPr>
        <w:t>Recommended clients:</w:t>
      </w:r>
    </w:p>
    <w:p>
      <w:pPr>
        <w:pStyle w:val="hm_Normal"/>
      </w:pPr>
    </w:p>
    <w:p>
      <w:pPr>
        <w:pStyle w:val="hm_Normal"/>
      </w:pPr>
      <w:r>
        <w:rPr>
          <w:rFonts w:ascii="Courier New" w:hAnsi="Courier New"/>
          <w:sz w:val="20"/>
          <w:color w:val="000000"/>
        </w:rPr>
        <w:t>PuTTY (Raw)</w:t>
      </w:r>
    </w:p>
    <w:p>
      <w:pPr>
        <w:pStyle w:val="hm_Normal"/>
      </w:pPr>
      <w:r>
        <w:rPr>
          <w:rFonts w:ascii="Courier New" w:hAnsi="Courier New"/>
          <w:sz w:val="20"/>
          <w:color w:val="000000"/>
        </w:rPr>
        <w:t>Plink (-raw)</w:t>
      </w:r>
    </w:p>
    <w:p>
      <w:pPr>
        <w:pStyle w:val="hm_Normal"/>
      </w:pPr>
      <w:r>
        <w:rPr>
          <w:rFonts w:ascii="Courier New" w:hAnsi="Courier New"/>
          <w:sz w:val="20"/>
          <w:color w:val="000000"/>
        </w:rPr>
        <w:t>Tera Term (TCP/IP)</w:t>
      </w:r>
    </w:p>
    <w:p>
      <w:pPr>
        <w:pStyle w:val="hm_Normal"/>
      </w:pPr>
      <w:r>
        <w:rPr>
          <w:rFonts w:ascii="Courier New" w:hAnsi="Courier New"/>
          <w:sz w:val="20"/>
          <w:color w:val="000000"/>
        </w:rPr>
        <w:t>MobaXterm (TCP)</w:t>
      </w:r>
    </w:p>
    <w:p>
      <w:pPr>
        <w:pStyle w:val="hm_Normal"/>
      </w:pPr>
    </w:p>
    <w:p>
      <w:pPr>
        <w:pStyle w:val="hm_Heading2"/>
      </w:pPr>
      <w:r>
        <w:rPr>
          <w:rStyle w:val="hm_Heading2Char"/>
        </w:rPr>
        <w:t>Connection Verification</w:t>
      </w:r>
    </w:p>
    <w:p>
      <w:pPr>
        <w:pStyle w:val="hm_Normal"/>
      </w:pPr>
      <w:r>
        <w:rPr>
          <w:rStyle w:val="hm_NormalChar"/>
        </w:rPr>
        <w:t>After connecting, the user should observe console output similar to:</w:t>
      </w:r>
    </w:p>
    <w:p>
      <w:pPr>
        <w:pStyle w:val="hm_Normal"/>
      </w:pPr>
    </w:p>
    <w:p>
      <w:pPr>
        <w:pStyle w:val="hm_Normal"/>
      </w:pPr>
      <w:r>
        <w:rPr>
          <w:rFonts w:ascii="Courier New" w:hAnsi="Courier New"/>
          <w:sz w:val="20"/>
          <w:color w:val="000000"/>
        </w:rPr>
        <w:t>EmulatR Console Ready</w:t>
      </w:r>
    </w:p>
    <w:p>
      <w:pPr>
        <w:pStyle w:val="hm_Normal"/>
      </w:pPr>
    </w:p>
    <w:p>
      <w:pPr>
        <w:pStyle w:val="hm_Normal"/>
      </w:pPr>
      <w:r>
        <w:rPr>
          <w:rStyle w:val="hm_NormalChar"/>
        </w:rPr>
        <w:t>or</w:t>
      </w:r>
    </w:p>
    <w:p>
      <w:pPr>
        <w:pStyle w:val="hm_Normal"/>
      </w:pPr>
    </w:p>
    <w:p>
      <w:pPr>
        <w:pStyle w:val="hm_Normal"/>
      </w:pPr>
      <w:r>
        <w:rPr>
          <w:rFonts w:ascii="Courier New" w:hAnsi="Courier New"/>
          <w:sz w:val="20"/>
          <w:color w:val="000000"/>
        </w:rPr>
        <w:t>&gt;&gt;&gt;</w:t>
      </w:r>
    </w:p>
    <w:p>
      <w:pPr>
        <w:pStyle w:val="hm_Normal"/>
      </w:pPr>
    </w:p>
    <w:p>
      <w:pPr>
        <w:pStyle w:val="hm_Normal"/>
      </w:pPr>
      <w:r>
        <w:rPr>
          <w:rStyle w:val="hm_NormalChar"/>
        </w:rPr>
        <w:t>or</w:t>
      </w:r>
    </w:p>
    <w:p>
      <w:pPr>
        <w:pStyle w:val="hm_Normal"/>
      </w:pPr>
    </w:p>
    <w:p>
      <w:pPr>
        <w:pStyle w:val="hm_Normal"/>
      </w:pPr>
      <w:r>
        <w:rPr>
          <w:rFonts w:ascii="Courier New" w:hAnsi="Courier New"/>
          <w:sz w:val="20"/>
          <w:color w:val="000000"/>
        </w:rPr>
        <w:t>SRM&gt;</w:t>
      </w:r>
    </w:p>
    <w:p>
      <w:pPr>
        <w:pStyle w:val="hm_Normal"/>
      </w:pPr>
    </w:p>
    <w:p>
      <w:pPr>
        <w:pStyle w:val="hm_Normal"/>
      </w:pPr>
      <w:r>
        <w:rPr>
          <w:rStyle w:val="hm_NormalChar"/>
        </w:rPr>
        <w:t>depending on the current emulator state.</w:t>
      </w:r>
    </w:p>
    <w:p>
      <w:pPr>
        <w:pStyle w:val="hm_Normal"/>
      </w:pPr>
    </w:p>
    <w:p>
      <w:pPr>
        <w:pStyle w:val="hm_Heading2"/>
      </w:pPr>
      <w:r>
        <w:rPr>
          <w:rStyle w:val="hm_Heading2Char"/>
        </w:rPr>
        <w:t>Troubleshooting</w:t>
      </w:r>
    </w:p>
    <w:p>
      <w:pPr>
        <w:pStyle w:val="hm_Heading3"/>
      </w:pPr>
      <w:r>
        <w:rPr>
          <w:rStyle w:val="hm_Heading3Char"/>
        </w:rPr>
        <w:t>Connection Refused</w:t>
      </w:r>
    </w:p>
    <w:p>
      <w:pPr>
        <w:pStyle w:val="hm_Normal"/>
      </w:pPr>
    </w:p>
    <w:p>
      <w:pPr>
        <w:pStyle w:val="hm_Normal"/>
      </w:pPr>
      <w:r>
        <w:rPr>
          <w:rFonts w:ascii="Courier New" w:hAnsi="Courier New"/>
          <w:sz w:val="20"/>
          <w:color w:val="000000"/>
        </w:rPr>
        <w:t>Verify EmulatR is running.</w:t>
      </w:r>
    </w:p>
    <w:p>
      <w:pPr>
        <w:pStyle w:val="hm_Normal"/>
      </w:pPr>
      <w:r>
        <w:rPr>
          <w:rFonts w:ascii="Courier New" w:hAnsi="Courier New"/>
          <w:sz w:val="20"/>
          <w:color w:val="000000"/>
        </w:rPr>
        <w:t>Verify the console server is enabled.</w:t>
      </w:r>
    </w:p>
    <w:p>
      <w:pPr>
        <w:pStyle w:val="hm_Normal"/>
      </w:pPr>
      <w:r>
        <w:rPr>
          <w:rFonts w:ascii="Courier New" w:hAnsi="Courier New"/>
          <w:sz w:val="20"/>
          <w:color w:val="000000"/>
        </w:rPr>
        <w:t>Verify the configured port number.</w:t>
      </w:r>
    </w:p>
    <w:p>
      <w:pPr>
        <w:pStyle w:val="hm_Normal"/>
      </w:pPr>
    </w:p>
    <w:p>
      <w:pPr>
        <w:pStyle w:val="hm_Heading3"/>
      </w:pPr>
      <w:r>
        <w:rPr>
          <w:rStyle w:val="hm_Heading3Char"/>
        </w:rPr>
        <w:t>Connection Timeout</w:t>
      </w:r>
    </w:p>
    <w:p>
      <w:pPr>
        <w:pStyle w:val="hm_Normal"/>
      </w:pPr>
    </w:p>
    <w:p>
      <w:pPr>
        <w:pStyle w:val="hm_Normal"/>
      </w:pPr>
      <w:r>
        <w:rPr>
          <w:rFonts w:ascii="Courier New" w:hAnsi="Courier New"/>
          <w:sz w:val="20"/>
          <w:color w:val="000000"/>
        </w:rPr>
        <w:t>Verify firewall configuration.</w:t>
      </w:r>
    </w:p>
    <w:p>
      <w:pPr>
        <w:pStyle w:val="hm_Normal"/>
      </w:pPr>
      <w:r>
        <w:rPr>
          <w:rFonts w:ascii="Courier New" w:hAnsi="Courier New"/>
          <w:sz w:val="20"/>
          <w:color w:val="000000"/>
        </w:rPr>
        <w:t>Verify the correct host address.</w:t>
      </w:r>
    </w:p>
    <w:p>
      <w:pPr>
        <w:pStyle w:val="hm_Normal"/>
      </w:pPr>
      <w:r>
        <w:rPr>
          <w:rFonts w:ascii="Courier New" w:hAnsi="Courier New"/>
          <w:sz w:val="20"/>
          <w:color w:val="000000"/>
        </w:rPr>
        <w:t>Verify the console listener is active.</w:t>
      </w:r>
    </w:p>
    <w:p>
      <w:pPr>
        <w:pStyle w:val="hm_Normal"/>
      </w:pPr>
    </w:p>
    <w:p>
      <w:pPr>
        <w:pStyle w:val="hm_Heading3"/>
      </w:pPr>
      <w:r>
        <w:rPr>
          <w:rStyle w:val="hm_Heading3Char"/>
        </w:rPr>
        <w:t>No Console Output</w:t>
      </w:r>
    </w:p>
    <w:p>
      <w:pPr>
        <w:pStyle w:val="hm_Normal"/>
      </w:pPr>
    </w:p>
    <w:p>
      <w:pPr>
        <w:pStyle w:val="hm_Normal"/>
      </w:pPr>
      <w:r>
        <w:rPr>
          <w:rFonts w:ascii="Courier New" w:hAnsi="Courier New"/>
          <w:sz w:val="20"/>
          <w:color w:val="000000"/>
        </w:rPr>
        <w:t>Verify emulator boot has completed.</w:t>
      </w:r>
    </w:p>
    <w:p>
      <w:pPr>
        <w:pStyle w:val="hm_Normal"/>
      </w:pPr>
      <w:r>
        <w:rPr>
          <w:rFonts w:ascii="Courier New" w:hAnsi="Courier New"/>
          <w:sz w:val="20"/>
          <w:color w:val="000000"/>
        </w:rPr>
        <w:t>Verify console output is enabled.</w:t>
      </w:r>
    </w:p>
    <w:p>
      <w:pPr>
        <w:pStyle w:val="hm_Normal"/>
      </w:pPr>
      <w:r>
        <w:rPr>
          <w:rFonts w:ascii="Courier New" w:hAnsi="Courier New"/>
          <w:sz w:val="20"/>
          <w:color w:val="000000"/>
        </w:rPr>
        <w:t>Verify the correct port is being used.</w:t>
      </w:r>
    </w:p>
    <w:p>
      <w:pPr>
        <w:pStyle w:val="hm_Normal"/>
      </w:pPr>
    </w:p>
    <w:p>
      <w:pPr>
        <w:pStyle w:val="hm_Heading2"/>
      </w:pPr>
      <w:r>
        <w:rPr>
          <w:rStyle w:val="hm_Heading2Char"/>
        </w:rPr>
        <w:t>Recommended Configuration</w:t>
      </w:r>
    </w:p>
    <w:p>
      <w:pPr>
        <w:pStyle w:val="hm_Normal"/>
      </w:pPr>
      <w:r>
        <w:rPr>
          <w:rStyle w:val="hm_NormalChar"/>
        </w:rPr>
        <w:t>For emulator development and debugging:</w:t>
      </w:r>
    </w:p>
    <w:p>
      <w:pPr>
        <w:pStyle w:val="hm_Normal"/>
      </w:pPr>
    </w:p>
    <w:p>
      <w:pPr>
        <w:pStyle w:val="hm_Normal"/>
      </w:pPr>
      <w:r>
        <w:rPr>
          <w:rFonts w:ascii="Courier New" w:hAnsi="Courier New"/>
          <w:sz w:val="20"/>
          <w:color w:val="000000"/>
        </w:rPr>
        <w:t>Client:</w:t>
      </w:r>
    </w:p>
    <w:p>
      <w:pPr>
        <w:pStyle w:val="hm_Normal"/>
      </w:pPr>
      <w:r>
        <w:tab/>
      </w:r>
      <w:r>
        <w:rPr>
          <w:rFonts w:ascii="Courier New" w:hAnsi="Courier New"/>
          <w:sz w:val="20"/>
          <w:color w:val="000000"/>
        </w:rPr>
        <w:t>Plink</w:t>
      </w:r>
    </w:p>
    <w:p>
      <w:pPr>
        <w:pStyle w:val="hm_Normal"/>
      </w:pPr>
    </w:p>
    <w:p>
      <w:pPr>
        <w:pStyle w:val="hm_Normal"/>
      </w:pPr>
      <w:r>
        <w:rPr>
          <w:rFonts w:ascii="Courier New" w:hAnsi="Courier New"/>
          <w:sz w:val="20"/>
          <w:color w:val="000000"/>
        </w:rPr>
        <w:t>Command:</w:t>
      </w:r>
    </w:p>
    <w:p>
      <w:pPr>
        <w:pStyle w:val="hm_Normal"/>
      </w:pPr>
    </w:p>
    <w:p>
      <w:pPr>
        <w:pStyle w:val="hm_Normal"/>
      </w:pPr>
      <w:r>
        <w:tab/>
      </w:r>
      <w:r>
        <w:rPr>
          <w:rFonts w:ascii="Courier New" w:hAnsi="Courier New"/>
          <w:sz w:val="20"/>
          <w:color w:val="000000"/>
        </w:rPr>
        <w:t>plink -v -raw localhost -P 10023</w:t>
      </w:r>
    </w:p>
    <w:p>
      <w:pPr>
        <w:pStyle w:val="hm_Normal"/>
      </w:pPr>
    </w:p>
    <w:p>
      <w:pPr>
        <w:pStyle w:val="hm_Normal"/>
      </w:pPr>
      <w:r>
        <w:rPr>
          <w:rStyle w:val="hm_NormalChar"/>
        </w:rPr>
        <w:t>This configuration provides:</w:t>
      </w:r>
    </w:p>
    <w:p>
      <w:pPr>
        <w:pStyle w:val="hm_Normal"/>
      </w:pPr>
    </w:p>
    <w:p>
      <w:pPr>
        <w:pStyle w:val="hm_Normal"/>
      </w:pPr>
      <w:r>
        <w:rPr>
          <w:rFonts w:ascii="Courier New" w:hAnsi="Courier New"/>
          <w:sz w:val="20"/>
          <w:color w:val="000000"/>
        </w:rPr>
        <w:t>- Raw TCP access</w:t>
      </w:r>
    </w:p>
    <w:p>
      <w:pPr>
        <w:pStyle w:val="hm_Normal"/>
      </w:pPr>
      <w:r>
        <w:rPr>
          <w:rFonts w:ascii="Courier New" w:hAnsi="Courier New"/>
          <w:sz w:val="20"/>
          <w:color w:val="000000"/>
        </w:rPr>
        <w:t>- Diagnostic connection logging</w:t>
      </w:r>
    </w:p>
    <w:p>
      <w:pPr>
        <w:pStyle w:val="hm_Normal"/>
      </w:pPr>
      <w:r>
        <w:rPr>
          <w:rFonts w:ascii="Courier New" w:hAnsi="Courier New"/>
          <w:sz w:val="20"/>
          <w:color w:val="000000"/>
        </w:rPr>
        <w:t>- Scriptability</w:t>
      </w:r>
    </w:p>
    <w:p>
      <w:pPr>
        <w:pStyle w:val="hm_Normal"/>
      </w:pPr>
      <w:r>
        <w:rPr>
          <w:rFonts w:ascii="Courier New" w:hAnsi="Courier New"/>
          <w:sz w:val="20"/>
          <w:color w:val="000000"/>
        </w:rPr>
        <w:t>- Low overhead</w:t>
      </w:r>
    </w:p>
    <w:p>
      <w:pPr>
        <w:pStyle w:val="hm_Normal"/>
      </w:pPr>
      <w:r>
        <w:rPr>
          <w:rFonts w:ascii="Courier New" w:hAnsi="Courier New"/>
          <w:sz w:val="20"/>
          <w:color w:val="000000"/>
        </w:rPr>
        <w:t>- Easy automation</w:t>
      </w:r>
    </w:p>
    <w:p>
      <w:pPr>
        <w:pStyle w:val="hm_Normal"/>
      </w:pPr>
    </w:p>
    <w:p>
      <w:pPr>
        <w:pStyle w:val="hm_Heading2"/>
      </w:pPr>
      <w:r>
        <w:rPr>
          <w:rStyle w:val="hm_Heading2Char"/>
        </w:rPr>
        <w:t>Example Startup Workflow</w:t>
      </w:r>
    </w:p>
    <w:p>
      <w:pPr>
        <w:pStyle w:val="hm_Normal"/>
      </w:pPr>
      <w:r>
        <w:rPr>
          <w:rStyle w:val="hm_NormalChar"/>
        </w:rPr>
        <w:t>1.</w:t>
      </w:r>
      <w:r>
        <w:tab/>
      </w:r>
      <w:r>
        <w:rPr>
          <w:rStyle w:val="hm_NormalChar"/>
        </w:rPr>
        <w:t>Start EmulatR.</w:t>
      </w:r>
    </w:p>
    <w:p>
      <w:pPr>
        <w:pStyle w:val="hm_Normal"/>
      </w:pPr>
      <w:r>
        <w:rPr>
          <w:rStyle w:val="hm_NormalChar"/>
        </w:rPr>
        <w:t>2.</w:t>
      </w:r>
      <w:r>
        <w:tab/>
      </w:r>
      <w:r>
        <w:rPr>
          <w:rStyle w:val="hm_NormalChar"/>
        </w:rPr>
        <w:t>Verify console listener:</w:t>
      </w:r>
    </w:p>
    <w:p>
      <w:pPr>
        <w:pStyle w:val="hm_Normal"/>
      </w:pPr>
    </w:p>
    <w:p>
      <w:pPr>
        <w:pStyle w:val="hm_Normal"/>
      </w:pPr>
      <w:r>
        <w:rPr>
          <w:rFonts w:ascii="Courier New" w:hAnsi="Courier New"/>
          <w:sz w:val="20"/>
          <w:color w:val="000000"/>
        </w:rPr>
        <w:t>localhost:10023</w:t>
      </w:r>
    </w:p>
    <w:p>
      <w:pPr>
        <w:pStyle w:val="hm_Normal"/>
      </w:pPr>
    </w:p>
    <w:p>
      <w:pPr>
        <w:pStyle w:val="hm_Normal"/>
      </w:pPr>
      <w:r>
        <w:rPr>
          <w:rStyle w:val="hm_NormalChar"/>
        </w:rPr>
        <w:t>3.</w:t>
      </w:r>
      <w:r>
        <w:tab/>
      </w:r>
      <w:r>
        <w:rPr>
          <w:rStyle w:val="hm_NormalChar"/>
        </w:rPr>
        <w:t>Open terminal:</w:t>
      </w:r>
    </w:p>
    <w:p>
      <w:pPr>
        <w:pStyle w:val="hm_Normal"/>
      </w:pPr>
    </w:p>
    <w:p>
      <w:pPr>
        <w:pStyle w:val="hm_Normal"/>
      </w:pPr>
      <w:r>
        <w:rPr>
          <w:rFonts w:ascii="Courier New" w:hAnsi="Courier New"/>
          <w:sz w:val="20"/>
          <w:color w:val="000000"/>
        </w:rPr>
        <w:t>plink -raw localhost -P 10023</w:t>
      </w:r>
    </w:p>
    <w:p>
      <w:pPr>
        <w:pStyle w:val="hm_Normal"/>
      </w:pPr>
    </w:p>
    <w:p>
      <w:pPr>
        <w:pStyle w:val="hm_Normal"/>
      </w:pPr>
      <w:r>
        <w:rPr>
          <w:rStyle w:val="hm_NormalChar"/>
        </w:rPr>
        <w:t>4.</w:t>
      </w:r>
      <w:r>
        <w:tab/>
      </w:r>
      <w:r>
        <w:rPr>
          <w:rStyle w:val="hm_NormalChar"/>
        </w:rPr>
        <w:t>Interact with the emulator console.</w:t>
      </w:r>
    </w:p>
    <w:p>
      <w:pPr>
        <w:pStyle w:val="hm_Normal"/>
      </w:pPr>
      <w:r>
        <w:rPr>
          <w:rStyle w:val="hm_NormalChar"/>
        </w:rPr>
        <w:t>5.</w:t>
      </w:r>
      <w:r>
        <w:tab/>
      </w:r>
      <w:r>
        <w:rPr>
          <w:rStyle w:val="hm_NormalChar"/>
        </w:rPr>
        <w:t>Open additional sessions as desired for monitoring and debugging.</w:t>
      </w:r>
    </w:p>
    <w:p>
      <w:bookmarkStart w:id="rId19" w:name="Executing"/>
      <w:pPr>
        <w:pStyle w:val="Heading2"/>
        <w:numPr>
          <w:ilvl w:val="1"/>
          <w:numId w:val="1"/>
        </w:numPr>
        <w:ind w:left="426"/>
      </w:pPr>
      <w:r>
        <w:t>Executing</w:t>
      </w:r>
      <w:bookmarkEnd w:id="rId19"/>
    </w:p>
    <w:p>
      <w:pPr>
        <w:pStyle w:val="hm_Normal"/>
      </w:pPr>
    </w:p>
    <w:p>
      <w:pPr>
        <w:pStyle w:val="hm_Normal"/>
      </w:pPr>
    </w:p>
    <w:p>
      <w:pPr>
        <w:pStyle w:val="hm_Normal"/>
      </w:pPr>
    </w:p>
    <w:p>
      <w:pPr>
        <w:pStyle w:val="hm_Normal"/>
      </w:pP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Bash Command Line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EMULATR_NO_AUTOLOAD=1 EMULATR_CONSOLE_PORT=10024 \</w:t>
            </w:r>
          </w:p>
          <w:p>
            <w:pPr>
              <w:pStyle w:val="hm_Normal"/>
            </w:pPr>
            <w:r>
              <w:rPr>
                <w:rStyle w:val="hm_NormalChar"/>
              </w:rPr>
              <w:t>EMULATR_IDE_TRACE=1 EMULATR_IIC_TRACE=1 EMULATR_FLASH_TRACE=1 \</w:t>
            </w:r>
          </w:p>
          <w:p>
            <w:pPr>
              <w:pStyle w:val="hm_Normal"/>
            </w:pPr>
            <w:r>
              <w:rPr>
                <w:rStyle w:val="hm_NormalChar"/>
              </w:rPr>
              <w:t xml:space="preserve">  ./out/build/release/Emulatr.exe \</w:t>
            </w:r>
          </w:p>
          <w:p>
            <w:pPr>
              <w:pStyle w:val="hm_Normal"/>
            </w:pPr>
            <w:r>
              <w:rPr>
                <w:rStyle w:val="hm_NormalChar"/>
              </w:rPr>
              <w:t xml:space="preserve">  --firmware firmware/ds10_v7_3.exe --autosnapshot off 2&gt; run_ide_release.log</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PuTTY will auto-launch on 10024 (it follows the port). Qualifier command line-switch </w:t>
            </w:r>
            <w:r>
              <w:rPr>
                <w:rStyle w:val="hm_Code ExampleChar"/>
              </w:rPr>
              <w:t>--firmware firmware/ds10_v7_3.exe</w:t>
            </w:r>
            <w:r>
              <w:rPr>
                <w:rStyle w:val="hm_NormalChar"/>
              </w:rPr>
              <w:t xml:space="preserve"> explicit rather than relying on the ini fallback, because the ini value is the bare ds10_v7_3.exe (no firmware/ prefix) and would resolve against CWD.</w:t>
            </w:r>
          </w:p>
        </w:tc>
      </w:tr>
      <w:tr>
        <w:tc>
          <w:tcPr>
            <w:tcBorders>
              <w:left w:val="single" w:sz="6" w:color="000000"/>
              <w:top w:val="single" w:sz="6" w:color="000000"/>
              <w:right w:val="single" w:sz="6" w:color="000000"/>
              <w:bottom w:val="single" w:sz="6" w:color="000000"/>
            </w:tcBorders>
          </w:tcPr>
          <w:p>
            <w:pPr>
              <w:pStyle w:val="hm_Normal"/>
            </w:pPr>
            <w:r>
              <w:rPr>
                <w:rStyle w:val="hm_NormalChar"/>
              </w:rPr>
              <w:t>EMULATR_NO_AUTOLOAD=1 EMULATR_CONSOLE_PORT=10024 EMULATR_CONSOLE_MIRROR=1 EMULATR_IDE_TRACE=1 EMULATR_IIC_TRACE=1 EMULATR_FLASH_TRACE=1 ./out/build/release/Emulatr.exe --firmware firmware/ds10_v7_3.exe --autosnapshot off 2&gt; run_ide_release.log</w:t>
            </w:r>
          </w:p>
        </w:tc>
        <w:tc>
          <w:tcPr>
            <w:tcBorders>
              <w:left w:val="single" w:sz="6" w:color="000000"/>
              <w:top w:val="single" w:sz="6" w:color="000000"/>
              <w:right w:val="single" w:sz="6" w:color="000000"/>
              <w:bottom w:val="single" w:sz="6" w:color="000000"/>
            </w:tcBorders>
          </w:tcPr>
          <w:p>
            <w:pPr>
              <w:pStyle w:val="hm_Normal"/>
            </w:pPr>
            <w:r>
              <w:rPr>
                <w:rStyle w:val="hm_NormalChar"/>
              </w:rPr>
              <w:t>Run the concurrent traced + mirrored boot (console on 10024 so it coexists with your other instance):</w:t>
            </w:r>
          </w:p>
        </w:tc>
      </w:tr>
      <w:tr>
        <w:tc>
          <w:tcPr>
            <w:tcBorders>
              <w:left w:val="single" w:sz="6" w:color="000000"/>
              <w:top w:val="single" w:sz="6" w:color="000000"/>
              <w:right w:val="single" w:sz="6" w:color="000000"/>
              <w:bottom w:val="single" w:sz="6" w:color="000000"/>
            </w:tcBorders>
          </w:tcPr>
          <w:p>
            <w:pPr>
              <w:pStyle w:val="hm_Normal"/>
            </w:pPr>
            <w:r>
              <w:rPr>
                <w:rStyle w:val="hm_NormalChar"/>
              </w:rPr>
              <w:t># 2. cold boot, autosnapshot ON (default), marker ARMED, console mirror on,</w:t>
            </w:r>
          </w:p>
          <w:p>
            <w:pPr>
              <w:pStyle w:val="hm_Normal"/>
            </w:pPr>
            <w:r>
              <w:rPr>
                <w:rStyle w:val="hm_NormalChar"/>
              </w:rPr>
              <w:t>#    no cycle cap = indefinite.  nohup so it survives logoff.</w:t>
            </w:r>
          </w:p>
          <w:p>
            <w:pPr>
              <w:pStyle w:val="hm_Normal"/>
            </w:pPr>
            <w:r>
              <w:rPr>
                <w:rStyle w:val="hm_NormalChar"/>
              </w:rPr>
              <w:t>nohup env EMULATR_NO_AUTOLOAD=1 EMULATR_CONSOLE_SNAPSHOT=1 EMULATR_CONSOLE_MIRROR=1 EMULATR_CONSOLE_PORT=10023 \</w:t>
            </w:r>
          </w:p>
          <w:p>
            <w:pPr>
              <w:pStyle w:val="hm_Normal"/>
            </w:pPr>
            <w:r>
              <w:rPr>
                <w:rStyle w:val="hm_NormalChar"/>
              </w:rPr>
              <w:t xml:space="preserve">  ./out/build/relwithdebinfo/Emulatr.exe --firmware firmware/ds10_v7_3.exe \</w:t>
            </w:r>
          </w:p>
          <w:p>
            <w:pPr>
              <w:pStyle w:val="hm_Normal"/>
            </w:pPr>
            <w:r>
              <w:rPr>
                <w:rStyle w:val="hm_NormalChar"/>
              </w:rPr>
              <w:t xml:space="preserve">  &gt; run_overnight_$(date +%Y%m%d_%H%M%S).log 2&gt;&amp;1 &amp;</w:t>
            </w:r>
          </w:p>
          <w:p>
            <w:pPr>
              <w:pStyle w:val="hm_Normal"/>
            </w:pPr>
            <w:r>
              <w:rPr>
                <w:rStyle w:val="hm_NormalChar"/>
              </w:rPr>
              <w:t>echo "PID $! — leave this session alive overnight"</w:t>
            </w:r>
          </w:p>
        </w:tc>
        <w:tc>
          <w:tcPr>
            <w:tcBorders>
              <w:left w:val="single" w:sz="6" w:color="000000"/>
              <w:top w:val="single" w:sz="6" w:color="000000"/>
              <w:right w:val="single" w:sz="6" w:color="000000"/>
              <w:bottom w:val="single" w:sz="6" w:color="000000"/>
            </w:tcBorders>
          </w:tcPr>
          <w:p>
            <w:pPr>
              <w:pStyle w:val="hm_Normal"/>
            </w:pPr>
            <w:r>
              <w:rPr>
                <w:rStyle w:val="hm_NormalChar"/>
              </w:rPr>
              <w:t># 0. make sure nothing else is bound to the console port</w:t>
            </w:r>
          </w:p>
          <w:p>
            <w:pPr>
              <w:pStyle w:val="hm_Normal"/>
            </w:pPr>
            <w:r>
              <w:rPr>
                <w:rStyle w:val="hm_NormalChar"/>
              </w:rPr>
              <w:t>netstat -ano | grep 10023 || echo "port free"</w:t>
            </w:r>
          </w:p>
          <w:p>
            <w:pPr>
              <w:pStyle w:val="hm_Normal"/>
            </w:pPr>
          </w:p>
          <w:p>
            <w:pPr>
              <w:pStyle w:val="hm_Normal"/>
            </w:pPr>
            <w:r>
              <w:rPr>
                <w:rStyle w:val="hm_NormalChar"/>
              </w:rPr>
              <w:t># 1. archive the stale (pre-SuperIO) snapshots instead of deleting</w:t>
            </w:r>
          </w:p>
          <w:p>
            <w:pPr>
              <w:pStyle w:val="hm_Normal"/>
            </w:pPr>
            <w:r>
              <w:rPr>
                <w:rStyle w:val="hm_NormalChar"/>
              </w:rPr>
              <w:t>mkdir -p snapshots/_pre_superio_archive</w:t>
            </w:r>
          </w:p>
          <w:p>
            <w:pPr>
              <w:pStyle w:val="hm_Normal"/>
            </w:pPr>
            <w:r>
              <w:rPr>
                <w:rStyle w:val="hm_NormalChar"/>
              </w:rPr>
              <w:t>mv snapshots/*.axpsnap snapshots/_pre_superio_archive/ 2&gt;/dev/null; ls snapshots/</w:t>
            </w:r>
          </w:p>
          <w:p>
            <w:pPr>
              <w:pStyle w:val="hm_Normal"/>
            </w:pPr>
          </w:p>
          <w:p>
            <w:pPr>
              <w:pStyle w:val="hm_Normal"/>
            </w:pPr>
            <w:r>
              <w:rPr>
                <w:rStyle w:val="hm_NormalChar"/>
              </w:rPr>
              <w:t># 2. cold boot, autosnapshot ON (default), marker ARMED, console mirror on,</w:t>
            </w:r>
          </w:p>
          <w:p>
            <w:pPr>
              <w:pStyle w:val="hm_Normal"/>
            </w:pPr>
            <w:r>
              <w:rPr>
                <w:rStyle w:val="hm_NormalChar"/>
              </w:rPr>
              <w:t>#    no cycle cap = indefinite.  nohup so it survives logoff.</w:t>
            </w:r>
          </w:p>
          <w:p>
            <w:pPr>
              <w:pStyle w:val="hm_Normal"/>
            </w:pPr>
            <w:r>
              <w:rPr>
                <w:rStyle w:val="hm_NormalChar"/>
              </w:rPr>
              <w:t>nohup env EMULATR_NO_AUTOLOAD=1 EMULATR_CONSOLE_SNAPSHOT=1 EMULATR_CONSOLE_MIRROR=1 EMULATR_CONSOLE_PORT=10023 \</w:t>
            </w:r>
          </w:p>
          <w:p>
            <w:pPr>
              <w:pStyle w:val="hm_Normal"/>
            </w:pPr>
            <w:r>
              <w:rPr>
                <w:rStyle w:val="hm_NormalChar"/>
              </w:rPr>
              <w:t xml:space="preserve">  ./out/build/relwithdebinfo/Emulatr.exe --firmware firmware/ds10_v7_3.exe \</w:t>
            </w:r>
          </w:p>
          <w:p>
            <w:pPr>
              <w:pStyle w:val="hm_Normal"/>
            </w:pPr>
            <w:r>
              <w:rPr>
                <w:rStyle w:val="hm_NormalChar"/>
              </w:rPr>
              <w:t xml:space="preserve">  &gt; run_overnight_$(date +%Y%m%d_%H%M%S).log 2&gt;&amp;1 &amp;</w:t>
            </w:r>
          </w:p>
          <w:p>
            <w:pPr>
              <w:pStyle w:val="hm_Normal"/>
            </w:pPr>
            <w:r>
              <w:rPr>
                <w:rStyle w:val="hm_NormalChar"/>
              </w:rPr>
              <w:t>echo "PID $! — leave this session alive overnight"</w:t>
            </w:r>
          </w:p>
        </w:tc>
      </w:tr>
    </w:tbl>
    <w:p>
      <w:pPr>
        <w:pStyle w:val="hm_Normal"/>
      </w:pPr>
    </w:p>
    <w:p>
      <w:pPr>
        <w:pStyle w:val="hm_Normal"/>
      </w:pPr>
    </w:p>
    <w:p>
      <w:bookmarkStart w:id="rId20" w:name="Executing_Two_Instances55BF6226"/>
      <w:pPr>
        <w:pStyle w:val="Heading3"/>
        <w:numPr>
          <w:ilvl w:val="2"/>
          <w:numId w:val="1"/>
        </w:numPr>
        <w:ind w:left="567" w:hanging="567"/>
      </w:pPr>
      <w:r>
        <w:t>Executing Two Instances</w:t>
      </w:r>
      <w:bookmarkEnd w:id="rId20"/>
    </w:p>
    <w:p>
      <w:pPr>
        <w:pStyle w:val="hm_Normal"/>
      </w:pPr>
    </w:p>
    <w:p>
      <w:pPr>
        <w:pStyle w:val="hm_Normal"/>
      </w:pPr>
      <w:r>
        <w:rPr>
          <w:rStyle w:val="hm_NormalChar"/>
        </w:rPr>
        <w:t>One caveat for running two instances from the same directory: they share ds10_flash.rom and snapshots/, and concurrent NVRAM writes can corrupt the flash. If this run will write NVRAM (any set/update at &gt;&gt;&gt;), isolate it first:</w:t>
      </w:r>
    </w:p>
    <w:p>
      <w:pPr>
        <w:pStyle w:val="hm_Normal"/>
      </w:pPr>
    </w:p>
    <w:p>
      <w:pPr>
        <w:pStyle w:val="hm_Code Example"/>
      </w:pPr>
      <w:r>
        <w:rPr>
          <w:rStyle w:val="hm_Code ExampleChar"/>
        </w:rPr>
        <w:t>cp ds10_flash.rom ds10_flash_release.rom</w:t>
      </w:r>
    </w:p>
    <w:p>
      <w:pPr>
        <w:pStyle w:val="hm_Code Example"/>
      </w:pPr>
      <w:r>
        <w:rPr>
          <w:rStyle w:val="hm_Code ExampleChar"/>
        </w:rPr>
        <w:t># then prepend:  EMULATR_FLASH_ROM=ds10_flash_release.rom</w:t>
      </w:r>
    </w:p>
    <w:p>
      <w:pPr>
        <w:pStyle w:val="hm_Code Example"/>
      </w:pPr>
    </w:p>
    <w:p>
      <w:pPr>
        <w:pStyle w:val="hm_Normal"/>
      </w:pPr>
      <w:r>
        <w:rPr>
          <w:rStyle w:val="hm_NormalChar"/>
        </w:rPr>
        <w:t>After it's up, confirm and harvest in one shot:</w:t>
      </w:r>
    </w:p>
    <w:p>
      <w:pPr>
        <w:pStyle w:val="hm_Code Example"/>
      </w:pPr>
    </w:p>
    <w:p>
      <w:pPr>
        <w:pStyle w:val="hm_Code Example"/>
      </w:pPr>
      <w:r>
        <w:rPr>
          <w:rStyle w:val="hm_Code ExampleChar"/>
        </w:rPr>
        <w:t xml:space="preserve">grep -E </w:t>
      </w:r>
      <w:r>
        <w:rPr>
          <w:rStyle w:val="hm_Code ExampleChar"/>
          <w:i/>
        </w:rPr>
        <w:t>'SRM Console|IDE-TRACE|IIC-TXN|FLASH'</w:t>
      </w:r>
      <w:r>
        <w:rPr>
          <w:rStyle w:val="hm_Code ExampleChar"/>
        </w:rPr>
        <w:t xml:space="preserve"> run_ide_release.log | head -100</w:t>
      </w:r>
    </w:p>
    <w:p>
      <w:pPr>
        <w:pStyle w:val="hm_Normal"/>
      </w:pPr>
    </w:p>
    <w:p>
      <w:pPr>
        <w:pStyle w:val="hm_Normal"/>
      </w:pPr>
      <w:r>
        <w:rPr>
          <w:rStyle w:val="hm_NormalChar"/>
        </w:rPr>
        <w:t>You want to see Listening on TCP port 10024. Paste that grep output and I'll classify #1 (dqa0), #4 (IIC), and #11 (flash) — and the SSOT changes get a live confirmation too: the boot log should show the port coming from the ini path now, and a no---firmware launch would pick up the DS10 image.</w:t>
      </w:r>
    </w:p>
    <w:p>
      <w:bookmarkStart w:id="rId21" w:name="Example___PerformanceAD6D4375"/>
      <w:pPr>
        <w:pStyle w:val="Heading2"/>
        <w:numPr>
          <w:ilvl w:val="1"/>
          <w:numId w:val="1"/>
        </w:numPr>
        <w:ind w:left="426"/>
      </w:pPr>
      <w:r>
        <w:t>Example - Performance</w:t>
      </w:r>
      <w:bookmarkEnd w:id="rId21"/>
    </w:p>
    <w:p>
      <w:pPr>
        <w:pStyle w:val="hm_Code Example"/>
      </w:pPr>
      <w:r>
        <w:rPr>
          <w:rStyle w:val="hm_Code ExampleChar"/>
        </w:rPr>
        <w:t>Enter</w:t>
      </w:r>
    </w:p>
    <w:p>
      <w:pPr>
        <w:pStyle w:val="hm_Code Example"/>
      </w:pPr>
      <w:r>
        <w:rPr>
          <w:rStyle w:val="hm_Code ExampleChar"/>
        </w:rPr>
        <w:t>ASA EmulatR -- Alpha AXP (EV6 / 21264) Emulator</w:t>
      </w:r>
    </w:p>
    <w:p>
      <w:pPr>
        <w:pStyle w:val="hm_Code Example"/>
      </w:pPr>
      <w:r>
        <w:rPr>
          <w:rStyle w:val="hm_Code ExampleChar"/>
        </w:rPr>
        <w:t>Alpha Emulator Console V4.0-0</w:t>
      </w:r>
    </w:p>
    <w:p>
      <w:pPr>
        <w:pStyle w:val="hm_Code Example"/>
      </w:pPr>
      <w:r>
        <w:rPr>
          <w:rStyle w:val="hm_Code ExampleChar"/>
        </w:rPr>
        <w:t>(c) 2026 Timothy Peer / eNVy Systems, Inc.</w:t>
      </w:r>
    </w:p>
    <w:p>
      <w:pPr>
        <w:pStyle w:val="hm_Code Example"/>
      </w:pPr>
    </w:p>
    <w:p>
      <w:pPr>
        <w:pStyle w:val="hm_Code Example"/>
      </w:pPr>
      <w:r>
        <w:rPr>
          <w:rStyle w:val="hm_Code ExampleChar"/>
        </w:rPr>
        <w:t>*** keyboard not plugged in...</w:t>
      </w:r>
    </w:p>
    <w:p>
      <w:pPr>
        <w:pStyle w:val="hm_Code Example"/>
      </w:pPr>
      <w:r>
        <w:rPr>
          <w:rStyle w:val="hm_Code ExampleChar"/>
        </w:rPr>
        <w:t>Flash ROM writes are disabled</w:t>
      </w:r>
    </w:p>
    <w:p>
      <w:pPr>
        <w:pStyle w:val="hm_Code Example"/>
      </w:pPr>
      <w:r>
        <w:rPr>
          <w:rStyle w:val="hm_Code ExampleChar"/>
        </w:rPr>
        <w:t>64 Meg of system memory</w:t>
      </w:r>
    </w:p>
    <w:p>
      <w:pPr>
        <w:pStyle w:val="hm_Code Example"/>
      </w:pPr>
      <w:r>
        <w:rPr>
          <w:rStyle w:val="hm_Code ExampleChar"/>
        </w:rPr>
        <w:t>probing hose 0, PCI</w:t>
      </w:r>
    </w:p>
    <w:p>
      <w:pPr>
        <w:pStyle w:val="hm_Code Example"/>
      </w:pPr>
      <w:r>
        <w:rPr>
          <w:rStyle w:val="hm_Code ExampleChar"/>
        </w:rPr>
        <w:t>probing PCI-to-ISA bridge, bus 1</w:t>
      </w:r>
    </w:p>
    <w:p>
      <w:pPr>
        <w:pStyle w:val="hm_Code Example"/>
      </w:pPr>
      <w:r>
        <w:rPr>
          <w:rStyle w:val="hm_Code ExampleChar"/>
        </w:rPr>
        <w:t>bus 0, slot 5 -- dqa -- Cypress 82C693 IDE</w:t>
      </w:r>
    </w:p>
    <w:p>
      <w:pPr>
        <w:pStyle w:val="hm_Code Example"/>
      </w:pPr>
      <w:r>
        <w:rPr>
          <w:rStyle w:val="hm_Code ExampleChar"/>
        </w:rPr>
        <w:t>initializing GCT/FRU at 3f32000</w:t>
      </w:r>
    </w:p>
    <w:p>
      <w:pPr>
        <w:pStyle w:val="hm_Code Example"/>
      </w:pPr>
    </w:p>
    <w:p>
      <w:pPr>
        <w:pStyle w:val="hm_Code Example"/>
      </w:pPr>
      <w:r>
        <w:rPr>
          <w:rStyle w:val="hm_Code ExampleChar"/>
        </w:rPr>
        <w:t>Checking dqa0.0.0.105.0 for the option firmware files. . .</w:t>
      </w:r>
    </w:p>
    <w:p>
      <w:pPr>
        <w:pStyle w:val="hm_Code Example"/>
      </w:pPr>
      <w:r>
        <w:rPr>
          <w:rStyle w:val="hm_Code ExampleChar"/>
        </w:rPr>
        <w:t>dqa0.0.0.105.0 has no media present or is disabled via the RUN/STOP switch</w:t>
      </w:r>
    </w:p>
    <w:p>
      <w:pPr>
        <w:pStyle w:val="hm_Code Example"/>
      </w:pPr>
      <w:r>
        <w:rPr>
          <w:rStyle w:val="hm_Code ExampleChar"/>
        </w:rPr>
        <w:t>Checking dva0.0.0.0.0 for the option firmware files. . .</w:t>
      </w:r>
    </w:p>
    <w:p>
      <w:pPr>
        <w:pStyle w:val="hm_Code Example"/>
      </w:pPr>
    </w:p>
    <w:p>
      <w:pPr>
        <w:pStyle w:val="hm_Code Example"/>
      </w:pPr>
      <w:r>
        <w:rPr>
          <w:rStyle w:val="hm_Code ExampleChar"/>
        </w:rPr>
        <w:t>Option firmware files were not found on CD or floppy.</w:t>
      </w:r>
    </w:p>
    <w:p>
      <w:pPr>
        <w:pStyle w:val="hm_Code Example"/>
      </w:pPr>
      <w:r>
        <w:rPr>
          <w:rStyle w:val="hm_Code ExampleChar"/>
        </w:rPr>
        <w:t>If you want to load the options firmware,</w:t>
      </w:r>
    </w:p>
    <w:p>
      <w:pPr>
        <w:pStyle w:val="hm_Code Example"/>
      </w:pPr>
      <w:r>
        <w:rPr>
          <w:rStyle w:val="hm_Code ExampleChar"/>
        </w:rPr>
        <w:t>please enter the device on which the files are located(ewa0),</w:t>
      </w:r>
    </w:p>
    <w:p>
      <w:pPr>
        <w:pStyle w:val="hm_Code Example"/>
      </w:pPr>
      <w:r>
        <w:rPr>
          <w:rStyle w:val="hm_Code ExampleChar"/>
        </w:rPr>
        <w:t>or just hit &lt;return&gt; to proceed with a standard console update:</w:t>
      </w:r>
    </w:p>
    <w:p>
      <w:pPr>
        <w:pStyle w:val="hm_Code Example"/>
      </w:pPr>
    </w:p>
    <w:p>
      <w:pPr>
        <w:pStyle w:val="hm_Code Example"/>
      </w:pPr>
    </w:p>
    <w:p>
      <w:pPr>
        <w:pStyle w:val="hm_Code Example"/>
      </w:pPr>
      <w:r>
        <w:rPr>
          <w:rStyle w:val="hm_Code ExampleChar"/>
        </w:rPr>
        <w:t xml:space="preserve">                ***** Loadable Firmware Update Utility *****</w:t>
      </w:r>
    </w:p>
    <w:p>
      <w:pPr>
        <w:pStyle w:val="hm_Code Example"/>
      </w:pPr>
      <w:r>
        <w:rPr>
          <w:rStyle w:val="hm_Code ExampleChar"/>
        </w:rPr>
        <w:t>------------------------------------------------------------------------------</w:t>
      </w:r>
    </w:p>
    <w:p>
      <w:pPr>
        <w:pStyle w:val="hm_Code Example"/>
      </w:pPr>
      <w:r>
        <w:rPr>
          <w:rStyle w:val="hm_Code ExampleChar"/>
        </w:rPr>
        <w:t xml:space="preserve"> Function    Description</w:t>
      </w:r>
    </w:p>
    <w:p>
      <w:pPr>
        <w:pStyle w:val="hm_Code Example"/>
      </w:pPr>
      <w:r>
        <w:rPr>
          <w:rStyle w:val="hm_Code ExampleChar"/>
        </w:rPr>
        <w:t>------------------------------------------------------------------------------</w:t>
      </w:r>
    </w:p>
    <w:p>
      <w:pPr>
        <w:pStyle w:val="hm_Code Example"/>
      </w:pPr>
      <w:r>
        <w:rPr>
          <w:rStyle w:val="hm_Code ExampleChar"/>
        </w:rPr>
        <w:t xml:space="preserve"> Display     Displays the system's configuration table.</w:t>
      </w:r>
    </w:p>
    <w:p>
      <w:pPr>
        <w:pStyle w:val="hm_Code Example"/>
      </w:pPr>
      <w:r>
        <w:rPr>
          <w:rStyle w:val="hm_Code ExampleChar"/>
        </w:rPr>
        <w:t xml:space="preserve"> Exit        Done exit LFU (reset).</w:t>
      </w:r>
    </w:p>
    <w:p>
      <w:pPr>
        <w:pStyle w:val="hm_Code Example"/>
      </w:pPr>
      <w:r>
        <w:rPr>
          <w:rStyle w:val="hm_Code ExampleChar"/>
        </w:rPr>
        <w:t xml:space="preserve"> List        Lists the device, revision, firmware name, and update revision.</w:t>
      </w:r>
    </w:p>
    <w:p>
      <w:pPr>
        <w:pStyle w:val="hm_Code Example"/>
      </w:pPr>
      <w:r>
        <w:rPr>
          <w:rStyle w:val="hm_Code ExampleChar"/>
        </w:rPr>
        <w:t xml:space="preserve"> Readme      Lists important release information.</w:t>
      </w:r>
    </w:p>
    <w:p>
      <w:pPr>
        <w:pStyle w:val="hm_Code Example"/>
      </w:pPr>
      <w:r>
        <w:rPr>
          <w:rStyle w:val="hm_Code ExampleChar"/>
        </w:rPr>
        <w:t xml:space="preserve"> Update      Replaces current firmware with loadable data image.</w:t>
      </w:r>
    </w:p>
    <w:p>
      <w:pPr>
        <w:pStyle w:val="hm_Code Example"/>
      </w:pPr>
      <w:r>
        <w:rPr>
          <w:rStyle w:val="hm_Code ExampleChar"/>
        </w:rPr>
        <w:t xml:space="preserve"> Verify      Compares loadable and hardware images.</w:t>
      </w:r>
    </w:p>
    <w:p>
      <w:pPr>
        <w:pStyle w:val="hm_Code Example"/>
      </w:pPr>
      <w:r>
        <w:rPr>
          <w:rStyle w:val="hm_Code ExampleChar"/>
        </w:rPr>
        <w:t xml:space="preserve"> ? or Help   Scrolls this function table.</w:t>
      </w:r>
    </w:p>
    <w:p>
      <w:pPr>
        <w:pStyle w:val="hm_Code Example"/>
      </w:pPr>
      <w:r>
        <w:rPr>
          <w:rStyle w:val="hm_Code ExampleChar"/>
        </w:rPr>
        <w: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 update srm</w:t>
      </w:r>
    </w:p>
    <w:p>
      <w:pPr>
        <w:pStyle w:val="hm_Code Example"/>
      </w:pPr>
    </w:p>
    <w:p>
      <w:pPr>
        <w:pStyle w:val="hm_Code Example"/>
      </w:pPr>
      <w:r>
        <w:rPr>
          <w:rStyle w:val="hm_Code ExampleChar"/>
        </w:rPr>
        <w:t>Confirm update on:</w:t>
      </w:r>
    </w:p>
    <w:p>
      <w:pPr>
        <w:pStyle w:val="hm_Code Example"/>
      </w:pPr>
      <w:r>
        <w:rPr>
          <w:rStyle w:val="hm_Code ExampleChar"/>
        </w:rPr>
        <w:t>srm              [Y/(N)]y</w:t>
      </w:r>
    </w:p>
    <w:p>
      <w:pPr>
        <w:pStyle w:val="hm_Code Example"/>
      </w:pPr>
    </w:p>
    <w:p>
      <w:pPr>
        <w:pStyle w:val="hm_Code Example"/>
      </w:pPr>
      <w:r>
        <w:rPr>
          <w:rStyle w:val="hm_Code ExampleChar"/>
        </w:rPr>
        <w:t>WARNING: updates may take several minutes to complete for each device.</w:t>
      </w:r>
    </w:p>
    <w:p>
      <w:pPr>
        <w:pStyle w:val="hm_Code Example"/>
      </w:pPr>
    </w:p>
    <w:p>
      <w:pPr>
        <w:pStyle w:val="hm_Code Example"/>
      </w:pPr>
      <w:r>
        <w:rPr>
          <w:rStyle w:val="hm_Code ExampleChar"/>
        </w:rPr>
        <w:t xml:space="preserve">                          DO NOT ABORT!</w:t>
      </w:r>
    </w:p>
    <w:p>
      <w:pPr>
        <w:pStyle w:val="hm_Code Example"/>
      </w:pPr>
    </w:p>
    <w:p>
      <w:pPr>
        <w:pStyle w:val="hm_Code Example"/>
      </w:pPr>
      <w:r>
        <w:rPr>
          <w:rStyle w:val="hm_Code ExampleChar"/>
        </w:rPr>
        <w:t>srm             Updating to 7.3-1...  Verifying 7.3-1...  PASSED.</w:t>
      </w:r>
    </w:p>
    <w:p>
      <w:pPr>
        <w:pStyle w:val="hm_Code Example"/>
      </w:pPr>
    </w:p>
    <w:p>
      <w:pPr>
        <w:pStyle w:val="hm_Code Example"/>
      </w:pPr>
      <w:r>
        <w:rPr>
          <w:rStyle w:val="hm_Code ExampleChar"/>
        </w:rPr>
        <w:t>UPD&gt; exit</w:t>
      </w:r>
    </w:p>
    <w:p>
      <w:pPr>
        <w:pStyle w:val="hm_Code Example"/>
      </w:pPr>
    </w:p>
    <w:p>
      <w:pPr>
        <w:pStyle w:val="hm_Code Example"/>
      </w:pPr>
      <w:r>
        <w:rPr>
          <w:rStyle w:val="hm_Code ExampleChar"/>
        </w:rPr>
        <w:t xml:space="preserve"> Initializing....</w:t>
      </w:r>
    </w:p>
    <w:p>
      <w:pPr>
        <w:pStyle w:val="hm_Code Example"/>
      </w:pPr>
      <w:r>
        <w:rPr>
          <w:rStyle w:val="hm_Code ExampleChar"/>
        </w:rPr>
        <w:t>Testing the System</w:t>
      </w:r>
    </w:p>
    <w:p>
      <w:pPr>
        <w:pStyle w:val="hm_Code Example"/>
      </w:pPr>
      <w:r>
        <w:rPr>
          <w:rStyle w:val="hm_Code ExampleChar"/>
        </w:rPr>
        <w:t>Testing the Disks (read only)</w:t>
      </w:r>
    </w:p>
    <w:p>
      <w:pPr>
        <w:pStyle w:val="hm_Code Example"/>
      </w:pPr>
      <w:r>
        <w:rPr>
          <w:rStyle w:val="hm_Code ExampleChar"/>
        </w:rPr>
        <w:t>exer: No such command</w:t>
      </w:r>
    </w:p>
    <w:p>
      <w:pPr>
        <w:pStyle w:val="hm_Code Example"/>
      </w:pPr>
    </w:p>
    <w:p>
      <w:pPr>
        <w:pStyle w:val="hm_Code Example"/>
      </w:pPr>
      <w:r>
        <w:rPr>
          <w:rStyle w:val="hm_Code ExampleChar"/>
        </w:rPr>
        <w:t>snapshot Console V7.3-2, Feb 27 2007 13:25:53</w:t>
      </w:r>
    </w:p>
    <w:p>
      <w:pPr>
        <w:pStyle w:val="hm_Code Example"/>
      </w:pPr>
    </w:p>
    <w:p>
      <w:pPr>
        <w:pStyle w:val="hm_Code Example"/>
      </w:pPr>
      <w:r>
        <w:rPr>
          <w:rStyle w:val="hm_Code ExampleChar"/>
        </w:rPr>
        <w:t>Halt Button is IN, AUTO_ACTION ignored</w:t>
      </w:r>
    </w:p>
    <w:p>
      <w:pPr>
        <w:pStyle w:val="hm_Code Example"/>
      </w:pPr>
    </w:p>
    <w:p>
      <w:pPr>
        <w:pStyle w:val="hm_Code Example"/>
      </w:pPr>
      <w:r>
        <w:rPr>
          <w:rStyle w:val="hm_Code ExampleChar"/>
        </w:rPr>
        <w:t>&gt;&gt;&gt;show config</w:t>
      </w:r>
    </w:p>
    <w:p>
      <w:pPr>
        <w:pStyle w:val="hm_Code Example"/>
      </w:pPr>
      <w:r>
        <w:rPr>
          <w:rStyle w:val="hm_Code ExampleChar"/>
        </w:rPr>
        <w:t xml:space="preserve">                        snapshot</w:t>
      </w:r>
    </w:p>
    <w:p>
      <w:pPr>
        <w:pStyle w:val="hm_Code Example"/>
      </w:pPr>
    </w:p>
    <w:p>
      <w:pPr>
        <w:pStyle w:val="hm_Code Example"/>
      </w:pPr>
      <w:r>
        <w:rPr>
          <w:rStyle w:val="hm_Code ExampleChar"/>
        </w:rPr>
        <w:t>SRM Console:    V7.3-2</w:t>
      </w:r>
    </w:p>
    <w:p>
      <w:pPr>
        <w:pStyle w:val="hm_Code Example"/>
      </w:pPr>
      <w:r>
        <w:rPr>
          <w:rStyle w:val="hm_Code ExampleChar"/>
        </w:rPr>
        <w:t>PALcode:        OpenVMS PALcode V1.98-83, Tru64 UNIX PALcode V1.92-73</w:t>
      </w:r>
    </w:p>
    <w:p>
      <w:pPr>
        <w:pStyle w:val="hm_Code Example"/>
      </w:pPr>
    </w:p>
    <w:p>
      <w:pPr>
        <w:pStyle w:val="hm_Code Example"/>
      </w:pPr>
      <w:r>
        <w:rPr>
          <w:rStyle w:val="hm_Code ExampleChar"/>
        </w:rPr>
        <w:t>Processors</w:t>
      </w:r>
    </w:p>
    <w:p>
      <w:pPr>
        <w:pStyle w:val="hm_Code Example"/>
      </w:pPr>
      <w:r>
        <w:rPr>
          <w:rStyle w:val="hm_Code ExampleChar"/>
        </w:rPr>
        <w:t>CPU 0           Alpha EV6 pass 1 266 MHz</w:t>
      </w:r>
    </w:p>
    <w:p>
      <w:pPr>
        <w:pStyle w:val="hm_Code Example"/>
      </w:pPr>
      <w:r>
        <w:rPr>
          <w:rStyle w:val="hm_Code ExampleChar"/>
        </w:rPr>
        <w:t xml:space="preserve">                SROM Revision:   P▒</w:t>
      </w:r>
    </w:p>
    <w:p>
      <w:pPr>
        <w:pStyle w:val="hm_Code Example"/>
      </w:pPr>
      <w:r>
        <w:rPr>
          <w:rStyle w:val="hm_Code ExampleChar"/>
        </w:rPr>
        <w:t xml:space="preserve">                Bcache is disabled</w:t>
      </w:r>
    </w:p>
    <w:p>
      <w:pPr>
        <w:pStyle w:val="hm_Code Example"/>
      </w:pPr>
    </w:p>
    <w:p>
      <w:pPr>
        <w:pStyle w:val="hm_Code Example"/>
      </w:pPr>
      <w:r>
        <w:rPr>
          <w:rStyle w:val="hm_Code ExampleChar"/>
        </w:rPr>
        <w:t>Core Logic</w:t>
      </w:r>
    </w:p>
    <w:p>
      <w:pPr>
        <w:pStyle w:val="hm_Code Example"/>
      </w:pPr>
      <w:r>
        <w:rPr>
          <w:rStyle w:val="hm_Code ExampleChar"/>
        </w:rPr>
        <w:t>Cchip           DECchip 21272-CA Rev 2</w:t>
      </w:r>
    </w:p>
    <w:p>
      <w:pPr>
        <w:pStyle w:val="hm_Code Example"/>
      </w:pPr>
      <w:r>
        <w:rPr>
          <w:rStyle w:val="hm_Code ExampleChar"/>
        </w:rPr>
        <w:t>Dchip           DECchip 21272-DA Rev 1</w:t>
      </w:r>
    </w:p>
    <w:p>
      <w:pPr>
        <w:pStyle w:val="hm_Code Example"/>
      </w:pPr>
      <w:r>
        <w:rPr>
          <w:rStyle w:val="hm_Code ExampleChar"/>
        </w:rPr>
        <w:t>Pchip 0         DECchip 21272-EA Rev 1</w:t>
      </w:r>
    </w:p>
    <w:p>
      <w:pPr>
        <w:pStyle w:val="hm_Code Example"/>
      </w:pPr>
    </w:p>
    <w:p>
      <w:pPr>
        <w:pStyle w:val="hm_Code Example"/>
      </w:pPr>
      <w:r>
        <w:rPr>
          <w:rStyle w:val="hm_Code ExampleChar"/>
        </w:rPr>
        <w:t>TIG             Rev 7.31</w:t>
      </w:r>
    </w:p>
    <w:p>
      <w:pPr>
        <w:pStyle w:val="hm_Code Example"/>
      </w:pPr>
      <w:r>
        <w:rPr>
          <w:rStyle w:val="hm_Code ExampleChar"/>
        </w:rPr>
        <w:t>Arbiter         Rev 7.31 (0xff)</w:t>
      </w:r>
    </w:p>
    <w:p>
      <w:pPr>
        <w:pStyle w:val="hm_Code Example"/>
      </w:pPr>
    </w:p>
    <w:p>
      <w:pPr>
        <w:pStyle w:val="hm_Code Example"/>
      </w:pPr>
      <w:r>
        <w:rPr>
          <w:rStyle w:val="hm_Code ExampleChar"/>
        </w:rPr>
        <w:t>MEMORY</w:t>
      </w:r>
    </w:p>
    <w:p>
      <w:pPr>
        <w:pStyle w:val="hm_Code Example"/>
      </w:pPr>
    </w:p>
    <w:p>
      <w:pPr>
        <w:pStyle w:val="hm_Code Example"/>
      </w:pPr>
      <w:r>
        <w:rPr>
          <w:rStyle w:val="hm_Code ExampleChar"/>
        </w:rPr>
        <w:t>Array #       Size     Base Addr</w:t>
      </w:r>
    </w:p>
    <w:p>
      <w:pPr>
        <w:pStyle w:val="hm_Code Example"/>
      </w:pPr>
      <w:r>
        <w:rPr>
          <w:rStyle w:val="hm_Code ExampleChar"/>
        </w:rPr>
        <w:t>-------    ----------  ---------</w:t>
      </w:r>
    </w:p>
    <w:p>
      <w:pPr>
        <w:pStyle w:val="hm_Code Example"/>
      </w:pPr>
      <w:r>
        <w:rPr>
          <w:rStyle w:val="hm_Code ExampleChar"/>
        </w:rPr>
        <w:t xml:space="preserve">   0          64 MB    000000000</w:t>
      </w:r>
    </w:p>
    <w:p>
      <w:pPr>
        <w:pStyle w:val="hm_Code Example"/>
      </w:pPr>
    </w:p>
    <w:p>
      <w:pPr>
        <w:pStyle w:val="hm_Code Example"/>
      </w:pPr>
      <w:r>
        <w:rPr>
          <w:rStyle w:val="hm_Code ExampleChar"/>
        </w:rPr>
        <w:t>Total Bad Pages = 0</w:t>
      </w:r>
    </w:p>
    <w:p>
      <w:pPr>
        <w:pStyle w:val="hm_Code Example"/>
      </w:pPr>
      <w:r>
        <w:rPr>
          <w:rStyle w:val="hm_Code ExampleChar"/>
        </w:rPr>
        <w:t>Total Good Memory = 64 MBytes</w:t>
      </w:r>
    </w:p>
    <w:p>
      <w:pPr>
        <w:pStyle w:val="hm_Code Example"/>
      </w:pPr>
    </w:p>
    <w:p>
      <w:pPr>
        <w:pStyle w:val="hm_Code Example"/>
      </w:pPr>
    </w:p>
    <w:p>
      <w:pPr>
        <w:pStyle w:val="hm_Code Example"/>
      </w:pPr>
      <w:r>
        <w:rPr>
          <w:rStyle w:val="hm_Code ExampleChar"/>
        </w:rPr>
        <w:t>PCI Hose 00</w:t>
      </w:r>
    </w:p>
    <w:p>
      <w:pPr>
        <w:pStyle w:val="hm_Code Example"/>
      </w:pPr>
      <w:r>
        <w:rPr>
          <w:rStyle w:val="hm_Code ExampleChar"/>
        </w:rPr>
        <w:t xml:space="preserve">     Bus 00  Slot 05/0: Cypress 82C693</w:t>
      </w:r>
    </w:p>
    <w:p>
      <w:pPr>
        <w:pStyle w:val="hm_Code Example"/>
      </w:pPr>
      <w:r>
        <w:rPr>
          <w:rStyle w:val="hm_Code ExampleChar"/>
        </w:rPr>
        <w:t xml:space="preserve">                                                         Bridge to Bus 1, ISA</w:t>
      </w:r>
    </w:p>
    <w:p>
      <w:pPr>
        <w:pStyle w:val="hm_Code Example"/>
      </w:pPr>
      <w:r>
        <w:rPr>
          <w:rStyle w:val="hm_Code ExampleChar"/>
        </w:rPr>
        <w:t xml:space="preserve">     Bus 00  Slot 05/1: Cypress 82C693 IDE</w:t>
      </w:r>
    </w:p>
    <w:p>
      <w:pPr>
        <w:pStyle w:val="hm_Code Example"/>
      </w:pPr>
      <w:r>
        <w:rPr>
          <w:rStyle w:val="hm_Code ExampleChar"/>
        </w:rPr>
        <w:t xml:space="preserve">                                   dqa.0.0.105.0</w:t>
      </w:r>
    </w:p>
    <w:p>
      <w:pPr>
        <w:pStyle w:val="hm_Code Example"/>
      </w:pPr>
      <w:r>
        <w:rPr>
          <w:rStyle w:val="hm_Code ExampleChar"/>
        </w:rPr>
        <w:t xml:space="preserve">                                   dqa0.0.0.105.0         EMULATR VIRTUAL CDRO</w:t>
      </w:r>
    </w:p>
    <w:p>
      <w:pPr>
        <w:pStyle w:val="hm_Code Example"/>
      </w:pPr>
    </w:p>
    <w:p>
      <w:pPr>
        <w:pStyle w:val="hm_Code Example"/>
      </w:pPr>
    </w:p>
    <w:p>
      <w:pPr>
        <w:pStyle w:val="hm_Code Example"/>
      </w:pPr>
      <w:r>
        <w:rPr>
          <w:rStyle w:val="hm_Code ExampleChar"/>
        </w:rPr>
        <w:t>ISA</w:t>
      </w:r>
    </w:p>
    <w:p>
      <w:pPr>
        <w:pStyle w:val="hm_Code Example"/>
      </w:pPr>
      <w:r>
        <w:rPr>
          <w:rStyle w:val="hm_Code ExampleChar"/>
        </w:rPr>
        <w:t>Slot    Device  Name            Type         Enabled  BaseAddr  IRQ     DMA</w:t>
      </w:r>
    </w:p>
    <w:p>
      <w:pPr>
        <w:pStyle w:val="hm_Code Example"/>
      </w:pPr>
      <w:r>
        <w:rPr>
          <w:rStyle w:val="hm_Code ExampleChar"/>
        </w:rPr>
        <w:t>0</w:t>
      </w:r>
    </w:p>
    <w:p>
      <w:pPr>
        <w:pStyle w:val="hm_Code Example"/>
      </w:pPr>
      <w:r>
        <w:rPr>
          <w:rStyle w:val="hm_Code ExampleChar"/>
        </w:rPr>
        <w:t xml:space="preserve">        0       MOUSE           Embedded        Yes     60      12</w:t>
      </w:r>
    </w:p>
    <w:p>
      <w:pPr>
        <w:pStyle w:val="hm_Code Example"/>
      </w:pPr>
    </w:p>
    <w:p>
      <w:pPr>
        <w:pStyle w:val="hm_Code Example"/>
      </w:pPr>
      <w:r>
        <w:rPr>
          <w:rStyle w:val="hm_Code ExampleChar"/>
        </w:rPr>
        <w:t xml:space="preserve">        1       KBD             Embedded        Yes     60      1</w:t>
      </w:r>
    </w:p>
    <w:p>
      <w:pPr>
        <w:pStyle w:val="hm_Code Example"/>
      </w:pPr>
    </w:p>
    <w:p>
      <w:pPr>
        <w:pStyle w:val="hm_Code Example"/>
      </w:pPr>
      <w:r>
        <w:rPr>
          <w:rStyle w:val="hm_Code ExampleChar"/>
        </w:rPr>
        <w:t xml:space="preserve">        2       COM1            Embedded        Yes     3f8     4</w:t>
      </w:r>
    </w:p>
    <w:p>
      <w:pPr>
        <w:pStyle w:val="hm_Code Example"/>
      </w:pPr>
    </w:p>
    <w:p>
      <w:pPr>
        <w:pStyle w:val="hm_Code Example"/>
      </w:pPr>
      <w:r>
        <w:rPr>
          <w:rStyle w:val="hm_Code ExampleChar"/>
        </w:rPr>
        <w:t xml:space="preserve">        3       COM2            Embedded        Yes     2f8     3</w:t>
      </w:r>
    </w:p>
    <w:p>
      <w:pPr>
        <w:pStyle w:val="hm_Code Example"/>
      </w:pPr>
    </w:p>
    <w:p>
      <w:pPr>
        <w:pStyle w:val="hm_Code Example"/>
      </w:pPr>
      <w:r>
        <w:rPr>
          <w:rStyle w:val="hm_Code ExampleChar"/>
        </w:rPr>
        <w:t xml:space="preserve">        4       LPT1            Embedded        Yes     3bc     7</w:t>
      </w:r>
    </w:p>
    <w:p>
      <w:pPr>
        <w:pStyle w:val="hm_Code Example"/>
      </w:pPr>
    </w:p>
    <w:p>
      <w:pPr>
        <w:pStyle w:val="hm_Code Example"/>
      </w:pPr>
      <w:r>
        <w:rPr>
          <w:rStyle w:val="hm_Code ExampleChar"/>
        </w:rPr>
        <w:t xml:space="preserve">        5       FLOPPY          Embedded        Yes     3f0     6       2</w:t>
      </w:r>
    </w:p>
    <w:p>
      <w:pPr>
        <w:pStyle w:val="hm_Code Example"/>
      </w:pPr>
    </w:p>
    <w:p>
      <w:pPr>
        <w:pStyle w:val="hm_Code Example"/>
      </w:pPr>
    </w:p>
    <w:p>
      <w:pPr>
        <w:pStyle w:val="hm_Code Example"/>
      </w:pPr>
      <w:r>
        <w:rPr>
          <w:rStyle w:val="hm_Code ExampleChar"/>
        </w:rPr>
        <w:t>&gt;&gt;&gt;show devices</w:t>
      </w:r>
    </w:p>
    <w:p>
      <w:pPr>
        <w:pStyle w:val="hm_Code Example"/>
      </w:pPr>
      <w:r>
        <w:rPr>
          <w:rStyle w:val="hm_Code ExampleChar"/>
        </w:rPr>
        <w:t>&gt;&gt;&gt;show device</w:t>
      </w:r>
    </w:p>
    <w:p>
      <w:pPr>
        <w:pStyle w:val="hm_Code Example"/>
      </w:pPr>
      <w:r>
        <w:rPr>
          <w:rStyle w:val="hm_Code ExampleChar"/>
        </w:rPr>
        <w:t>dqa0.0.0.105.0             DQA0          EMULATR VIRTUAL CDROM</w:t>
      </w:r>
    </w:p>
    <w:p>
      <w:pPr>
        <w:pStyle w:val="hm_Code Example"/>
      </w:pPr>
      <w:r>
        <w:rPr>
          <w:rStyle w:val="hm_Code ExampleChar"/>
        </w:rPr>
        <w:t>dva0.0.0.0.0               DVA0</w:t>
      </w:r>
    </w:p>
    <w:p>
      <w:pPr>
        <w:pStyle w:val="hm_Code Example"/>
      </w:pPr>
      <w:r>
        <w:rPr>
          <w:rStyle w:val="hm_Code ExampleChar"/>
        </w:rPr>
        <w:t>&gt;&gt;&gt;show memory_test</w:t>
      </w:r>
    </w:p>
    <w:p>
      <w:pPr>
        <w:pStyle w:val="hm_Code Example"/>
      </w:pPr>
      <w:r>
        <w:rPr>
          <w:rStyle w:val="hm_Code ExampleChar"/>
        </w:rPr>
        <w:t>memory_test             full</w:t>
      </w:r>
    </w:p>
    <w:p>
      <w:pPr>
        <w:pStyle w:val="hm_Code Example"/>
      </w:pPr>
      <w:r>
        <w:rPr>
          <w:rStyle w:val="hm_Code ExampleChar"/>
        </w:rPr>
        <w:t>&gt;&gt;&gt;show full_powerup_diags</w:t>
      </w:r>
    </w:p>
    <w:p>
      <w:pPr>
        <w:pStyle w:val="hm_Code Example"/>
      </w:pPr>
      <w:r>
        <w:rPr>
          <w:rStyle w:val="hm_Code ExampleChar"/>
        </w:rPr>
        <w:t>full_powerup_diags      ON</w:t>
      </w:r>
    </w:p>
    <w:p>
      <w:pPr>
        <w:pStyle w:val="hm_Code Example"/>
      </w:pPr>
      <w:r>
        <w:rPr>
          <w:rStyle w:val="hm_Code ExampleChar"/>
        </w:rPr>
        <w:t>&gt;&gt;&gt;set oem_string snapshot</w:t>
      </w:r>
    </w:p>
    <w:p>
      <w:pPr>
        <w:pStyle w:val="hm_Code Example"/>
      </w:pPr>
      <w:r>
        <w:rPr>
          <w:rStyle w:val="hm_Code ExampleChar"/>
        </w:rPr>
        <w:t>&gt;&gt;&gt;set memory_test none</w:t>
      </w:r>
    </w:p>
    <w:p>
      <w:pPr>
        <w:pStyle w:val="hm_Code Example"/>
      </w:pPr>
      <w:r>
        <w:rPr>
          <w:rStyle w:val="hm_Code ExampleChar"/>
        </w:rPr>
        <w:t>&gt;&gt;&gt;set full_powerup_diags off</w:t>
      </w:r>
    </w:p>
    <w:p>
      <w:pPr>
        <w:pStyle w:val="hm_Code Example"/>
      </w:pPr>
      <w:r>
        <w:rPr>
          <w:rStyle w:val="hm_Code ExampleChar"/>
        </w:rPr>
        <w:t>&gt;&gt;&gt;show memory_test</w:t>
      </w:r>
    </w:p>
    <w:p>
      <w:pPr>
        <w:pStyle w:val="hm_Code Example"/>
      </w:pPr>
      <w:r>
        <w:rPr>
          <w:rStyle w:val="hm_Code ExampleChar"/>
        </w:rPr>
        <w:t>memory_test             none</w:t>
      </w:r>
    </w:p>
    <w:p>
      <w:pPr>
        <w:pStyle w:val="hm_Code Example"/>
      </w:pPr>
      <w:r>
        <w:rPr>
          <w:rStyle w:val="hm_Code ExampleChar"/>
        </w:rPr>
        <w:t>&gt;&gt;&gt;show full_powerup_diags</w:t>
      </w:r>
    </w:p>
    <w:p>
      <w:pPr>
        <w:pStyle w:val="hm_Code Example"/>
      </w:pPr>
      <w:r>
        <w:rPr>
          <w:rStyle w:val="hm_Code ExampleChar"/>
        </w:rPr>
        <w:t>full_powerup_diags      OFF</w:t>
      </w:r>
    </w:p>
    <w:p>
      <w:pPr>
        <w:pStyle w:val="hm_Code Example"/>
      </w:pPr>
      <w:r>
        <w:rPr>
          <w:rStyle w:val="hm_Code ExampleChar"/>
        </w:rPr>
        <w:t>&gt;&gt;&gt;</w:t>
      </w:r>
    </w:p>
    <w:p>
      <w:pPr>
        <w:pStyle w:val="hm_Code Example"/>
      </w:pPr>
    </w:p>
    <w:p>
      <w:bookmarkStart w:id="rId22" w:name="1_1_What_is_EmulatR47E6B2A2"/>
      <w:pPr>
        <w:pStyle w:val="Heading2"/>
        <w:numPr>
          <w:ilvl w:val="1"/>
          <w:numId w:val="1"/>
        </w:numPr>
        <w:ind w:left="426"/>
      </w:pPr>
      <w:r>
        <w:t>What is EmulatR</w:t>
      </w:r>
      <w:bookmarkEnd w:id="rId22"/>
    </w:p>
    <w:p>
      <w:pPr>
        <w:pStyle w:val="hm_Normal"/>
      </w:pPr>
      <w:r>
        <w:rPr>
          <w:rStyle w:val="hm_NormalChar"/>
        </w:rPr>
        <w:t>Enter topic text here.</w:t>
      </w:r>
    </w:p>
    <w:p>
      <w:bookmarkStart w:id="rId23" w:name="1_2_Supported_Systems55DB87F2"/>
      <w:pPr>
        <w:pStyle w:val="Heading2"/>
        <w:numPr>
          <w:ilvl w:val="1"/>
          <w:numId w:val="1"/>
        </w:numPr>
        <w:ind w:left="426"/>
      </w:pPr>
      <w:r>
        <w:t>Supported Systems</w:t>
      </w:r>
      <w:bookmarkEnd w:id="rId23"/>
    </w:p>
    <w:p>
      <w:pPr>
        <w:pStyle w:val="hm_Normal"/>
      </w:pPr>
      <w:r>
        <w:rPr>
          <w:rStyle w:val="hm_NormalChar"/>
        </w:rPr>
        <w:t>Enter topic text here.</w:t>
      </w:r>
    </w:p>
    <w:p>
      <w:bookmarkStart w:id="rId24" w:name="1_3_Current_Platform_Support0BF1B6FB"/>
      <w:pPr>
        <w:pStyle w:val="Heading2"/>
        <w:numPr>
          <w:ilvl w:val="1"/>
          <w:numId w:val="1"/>
        </w:numPr>
        <w:ind w:left="426"/>
      </w:pPr>
      <w:r>
        <w:t>Current Platform Support</w:t>
      </w:r>
      <w:bookmarkEnd w:id="rId24"/>
    </w:p>
    <w:p>
      <w:pPr>
        <w:pStyle w:val="hm_Normal"/>
      </w:pPr>
      <w:r>
        <w:rPr>
          <w:rStyle w:val="hm_NormalChar"/>
        </w:rPr>
        <w:t>Enter topic text here.</w:t>
      </w:r>
    </w:p>
    <w:p>
      <w:bookmarkStart w:id="rId25" w:name="1_4_Feature_Matrix2DC9E8ED"/>
      <w:pPr>
        <w:pStyle w:val="Heading2"/>
        <w:numPr>
          <w:ilvl w:val="1"/>
          <w:numId w:val="1"/>
        </w:numPr>
        <w:ind w:left="426"/>
      </w:pPr>
      <w:r>
        <w:t>Feature Matrix</w:t>
      </w:r>
      <w:bookmarkEnd w:id="rId25"/>
    </w:p>
    <w:p>
      <w:pPr>
        <w:pStyle w:val="hm_Normal"/>
      </w:pPr>
      <w:r>
        <w:rPr>
          <w:rStyle w:val="hm_NormalChar"/>
        </w:rPr>
        <w:t>Enter topic text here.</w:t>
      </w:r>
    </w:p>
    <w:p>
      <w:bookmarkStart w:id="rId26" w:name="Installation"/>
      <w:pPr>
        <w:pStyle w:val="Heading1"/>
        <w:numPr>
          <w:ilvl w:val="0"/>
          <w:numId w:val="1"/>
        </w:numPr>
      </w:pPr>
      <w:r>
        <w:t>Installation</w:t>
      </w:r>
      <w:bookmarkEnd w:id="rId26"/>
    </w:p>
    <w:p>
      <w:pPr>
        <w:pStyle w:val="hm_Normal"/>
      </w:pPr>
      <w:r>
        <w:rPr>
          <w:rStyle w:val="hm_NormalChar"/>
        </w:rPr>
        <w:t>Enter topic text here.</w:t>
      </w:r>
    </w:p>
    <w:p>
      <w:bookmarkStart w:id="rId27" w:name="Building_from_Source6EEF1785"/>
      <w:pPr>
        <w:pStyle w:val="Heading2"/>
        <w:numPr>
          <w:ilvl w:val="1"/>
          <w:numId w:val="1"/>
        </w:numPr>
        <w:ind w:left="426"/>
      </w:pPr>
      <w:r>
        <w:t>Building from Source</w:t>
      </w:r>
      <w:bookmarkEnd w:id="rId27"/>
    </w:p>
    <w:p>
      <w:pPr>
        <w:pStyle w:val="hm_Normal"/>
      </w:pPr>
      <w:r>
        <w:rPr>
          <w:rStyle w:val="hm_NormalChar"/>
        </w:rPr>
        <w:t>Enter topic text here.</w:t>
      </w:r>
    </w:p>
    <w:p>
      <w:bookmarkStart w:id="rId28" w:name="Required_Tools___Frameworks38028EB9"/>
      <w:pPr>
        <w:pStyle w:val="Heading2"/>
        <w:numPr>
          <w:ilvl w:val="1"/>
          <w:numId w:val="1"/>
        </w:numPr>
        <w:ind w:left="426"/>
      </w:pPr>
      <w:r>
        <w:t>Required Tools - Frameworks</w:t>
      </w:r>
      <w:bookmarkEnd w:id="rId28"/>
    </w:p>
    <w:p>
      <w:pPr>
        <w:pStyle w:val="hm_Normal"/>
      </w:pPr>
      <w:r>
        <w:rPr>
          <w:rStyle w:val="hm_NormalChar"/>
        </w:rPr>
        <w:t>Enter topic text here.</w:t>
      </w:r>
    </w:p>
    <w:p>
      <w:bookmarkStart w:id="rId29" w:name="Firmeware_RequirementsA8B62E9D"/>
      <w:pPr>
        <w:pStyle w:val="Heading2"/>
        <w:numPr>
          <w:ilvl w:val="1"/>
          <w:numId w:val="1"/>
        </w:numPr>
        <w:ind w:left="426"/>
      </w:pPr>
      <w:r>
        <w:t>Firmeware Requirements</w:t>
      </w:r>
      <w:bookmarkEnd w:id="rId29"/>
    </w:p>
    <w:p>
      <w:pPr>
        <w:pStyle w:val="hm_Normal"/>
      </w:pPr>
      <w:r>
        <w:rPr>
          <w:rStyle w:val="hm_NormalChar"/>
        </w:rPr>
        <w:t>Enter topic text here.</w:t>
      </w:r>
    </w:p>
    <w:p>
      <w:bookmarkStart w:id="rId30" w:name="First_Startup567C2988"/>
      <w:pPr>
        <w:pStyle w:val="Heading2"/>
        <w:numPr>
          <w:ilvl w:val="1"/>
          <w:numId w:val="1"/>
        </w:numPr>
        <w:ind w:left="426"/>
      </w:pPr>
      <w:r>
        <w:t>First Startup</w:t>
      </w:r>
      <w:bookmarkEnd w:id="rId30"/>
    </w:p>
    <w:p>
      <w:pPr>
        <w:pStyle w:val="hm_Normal"/>
      </w:pPr>
      <w:r>
        <w:rPr>
          <w:rStyle w:val="hm_NormalChar"/>
        </w:rPr>
        <w:t>Enter topic text here.</w:t>
      </w:r>
    </w:p>
    <w:p>
      <w:bookmarkStart w:id="rId31" w:name="Quick_Start1C906C86"/>
      <w:pPr>
        <w:pStyle w:val="Heading1"/>
        <w:numPr>
          <w:ilvl w:val="0"/>
          <w:numId w:val="1"/>
        </w:numPr>
      </w:pPr>
      <w:r>
        <w:t>Quick Start</w:t>
      </w:r>
      <w:bookmarkEnd w:id="rId31"/>
    </w:p>
    <w:p>
      <w:pPr>
        <w:pStyle w:val="hm_Normal"/>
      </w:pPr>
      <w:r>
        <w:rPr>
          <w:rStyle w:val="hm_NormalChar"/>
        </w:rPr>
        <w:t>Enter topic text here.</w:t>
      </w:r>
    </w:p>
    <w:p>
      <w:bookmarkStart w:id="rId32" w:name="Launching_EmulatRBFBFB3C6"/>
      <w:pPr>
        <w:pStyle w:val="Heading2"/>
        <w:numPr>
          <w:ilvl w:val="1"/>
          <w:numId w:val="1"/>
        </w:numPr>
        <w:ind w:left="426"/>
      </w:pPr>
      <w:r>
        <w:t>Launching EmulatR</w:t>
      </w:r>
      <w:bookmarkEnd w:id="rId32"/>
    </w:p>
    <w:p>
      <w:pPr>
        <w:pStyle w:val="hm_Normal"/>
      </w:pPr>
      <w:r>
        <w:rPr>
          <w:rStyle w:val="hm_NormalChar"/>
        </w:rPr>
        <w:t>Enter topic text here.</w:t>
      </w:r>
    </w:p>
    <w:p>
      <w:bookmarkStart w:id="rId33" w:name="Connecting_to_the_ConsoleCAF9BDA6"/>
      <w:pPr>
        <w:pStyle w:val="Heading2"/>
        <w:numPr>
          <w:ilvl w:val="1"/>
          <w:numId w:val="1"/>
        </w:numPr>
        <w:ind w:left="426"/>
      </w:pPr>
      <w:r>
        <w:t>Connecting to the Console</w:t>
      </w:r>
      <w:bookmarkEnd w:id="rId33"/>
    </w:p>
    <w:p>
      <w:pPr>
        <w:pStyle w:val="hm_Normal"/>
      </w:pPr>
      <w:r>
        <w:rPr>
          <w:rStyle w:val="hm_NormalChar"/>
        </w:rPr>
        <w:t>Enter topic text here.</w:t>
      </w:r>
    </w:p>
    <w:p>
      <w:bookmarkStart w:id="rId34" w:name="Loading_Firmware203EF3AC"/>
      <w:pPr>
        <w:pStyle w:val="Heading2"/>
        <w:numPr>
          <w:ilvl w:val="1"/>
          <w:numId w:val="1"/>
        </w:numPr>
        <w:ind w:left="426"/>
      </w:pPr>
      <w:r>
        <w:t>Loading Firmware</w:t>
      </w:r>
      <w:bookmarkEnd w:id="rId34"/>
    </w:p>
    <w:p>
      <w:pPr>
        <w:pStyle w:val="hm_Normal"/>
      </w:pPr>
      <w:r>
        <w:rPr>
          <w:rStyle w:val="hm_NormalChar"/>
        </w:rPr>
        <w:t>Enter topic text here.</w:t>
      </w:r>
    </w:p>
    <w:p>
      <w:bookmarkStart w:id="rId35" w:name="Reaching_the_SRM_Prompt96303115"/>
      <w:pPr>
        <w:pStyle w:val="Heading2"/>
        <w:numPr>
          <w:ilvl w:val="1"/>
          <w:numId w:val="1"/>
        </w:numPr>
        <w:ind w:left="426"/>
      </w:pPr>
      <w:r>
        <w:t>Reaching the SRM Prompt</w:t>
      </w:r>
      <w:bookmarkEnd w:id="rId35"/>
    </w:p>
    <w:p>
      <w:pPr>
        <w:pStyle w:val="hm_Normal"/>
      </w:pPr>
      <w:r>
        <w:rPr>
          <w:rStyle w:val="hm_NormalChar"/>
        </w:rPr>
        <w:t>Enter topic text here.</w:t>
      </w:r>
    </w:p>
    <w:p>
      <w:bookmarkStart w:id="rId36" w:name="Clean_Shutdown3FCC7EB6"/>
      <w:pPr>
        <w:pStyle w:val="Heading2"/>
        <w:numPr>
          <w:ilvl w:val="1"/>
          <w:numId w:val="1"/>
        </w:numPr>
        <w:ind w:left="426"/>
      </w:pPr>
      <w:r>
        <w:t>Clean Shutdown</w:t>
      </w:r>
      <w:bookmarkEnd w:id="rId36"/>
    </w:p>
    <w:p>
      <w:pPr>
        <w:pStyle w:val="hm_Normal"/>
      </w:pPr>
      <w:r>
        <w:rPr>
          <w:rStyle w:val="hm_NormalChar"/>
        </w:rPr>
        <w:t>Enter topic text here.</w:t>
      </w:r>
    </w:p>
    <w:p>
      <w:bookmarkStart w:id="rId37" w:name="Console_Connectivity87862069"/>
      <w:pPr>
        <w:pStyle w:val="Heading1"/>
        <w:numPr>
          <w:ilvl w:val="0"/>
          <w:numId w:val="1"/>
        </w:numPr>
      </w:pPr>
      <w:r>
        <w:t>Console Connectivity</w:t>
      </w:r>
      <w:bookmarkEnd w:id="rId37"/>
    </w:p>
    <w:p>
      <w:pPr>
        <w:pStyle w:val="hm_Normal"/>
      </w:pPr>
      <w:r>
        <w:rPr>
          <w:rStyle w:val="hm_NormalChar"/>
        </w:rPr>
        <w:t>Enter topic text here.</w:t>
      </w:r>
    </w:p>
    <w:p>
      <w:bookmarkStart w:id="rId38" w:name="TCP_Console_Overview9AC471BB"/>
      <w:pPr>
        <w:pStyle w:val="Heading2"/>
        <w:numPr>
          <w:ilvl w:val="1"/>
          <w:numId w:val="1"/>
        </w:numPr>
        <w:ind w:left="426"/>
      </w:pPr>
      <w:r>
        <w:t>TCP Console Overview</w:t>
      </w:r>
      <w:bookmarkEnd w:id="rId38"/>
    </w:p>
    <w:p>
      <w:pPr>
        <w:pStyle w:val="hm_Normal"/>
      </w:pPr>
      <w:r>
        <w:rPr>
          <w:rStyle w:val="hm_NormalChar"/>
        </w:rPr>
        <w:t>Enter topic text here.</w:t>
      </w:r>
    </w:p>
    <w:p>
      <w:bookmarkStart w:id="rId39" w:name="PuTTY"/>
      <w:pPr>
        <w:pStyle w:val="Heading2"/>
        <w:numPr>
          <w:ilvl w:val="1"/>
          <w:numId w:val="1"/>
        </w:numPr>
        <w:ind w:left="426"/>
      </w:pPr>
      <w:r>
        <w:t>PuTTY</w:t>
      </w:r>
      <w:bookmarkEnd w:id="rId39"/>
    </w:p>
    <w:p>
      <w:pPr>
        <w:pStyle w:val="hm_Normal"/>
      </w:pPr>
      <w:r>
        <w:rPr>
          <w:rStyle w:val="hm_NormalChar"/>
        </w:rPr>
        <w:t>Enter topic text here.</w:t>
      </w:r>
    </w:p>
    <w:p>
      <w:bookmarkStart w:id="rId40" w:name="Plink"/>
      <w:pPr>
        <w:pStyle w:val="Heading2"/>
        <w:numPr>
          <w:ilvl w:val="1"/>
          <w:numId w:val="1"/>
        </w:numPr>
        <w:ind w:left="426"/>
      </w:pPr>
      <w:r>
        <w:t>Plink</w:t>
      </w:r>
      <w:bookmarkEnd w:id="rId40"/>
    </w:p>
    <w:p>
      <w:pPr>
        <w:pStyle w:val="hm_Normal"/>
      </w:pPr>
      <w:r>
        <w:rPr>
          <w:rStyle w:val="hm_NormalChar"/>
        </w:rPr>
        <w:t>Enter topic text here.</w:t>
      </w:r>
    </w:p>
    <w:p>
      <w:bookmarkStart w:id="rId41" w:name="TeraTerm"/>
      <w:pPr>
        <w:pStyle w:val="Heading2"/>
        <w:numPr>
          <w:ilvl w:val="1"/>
          <w:numId w:val="1"/>
        </w:numPr>
        <w:ind w:left="426"/>
      </w:pPr>
      <w:r>
        <w:t>TeraTerm</w:t>
      </w:r>
      <w:bookmarkEnd w:id="rId41"/>
    </w:p>
    <w:p>
      <w:pPr>
        <w:pStyle w:val="hm_Normal"/>
      </w:pPr>
      <w:r>
        <w:rPr>
          <w:rStyle w:val="hm_NormalChar"/>
        </w:rPr>
        <w:t>Enter topic text here.</w:t>
      </w:r>
    </w:p>
    <w:p>
      <w:bookmarkStart w:id="rId42" w:name="MobaXterm"/>
      <w:pPr>
        <w:pStyle w:val="Heading2"/>
        <w:numPr>
          <w:ilvl w:val="1"/>
          <w:numId w:val="1"/>
        </w:numPr>
        <w:ind w:left="426"/>
      </w:pPr>
      <w:r>
        <w:t>MobaXterm</w:t>
      </w:r>
      <w:bookmarkEnd w:id="rId42"/>
    </w:p>
    <w:p>
      <w:pPr>
        <w:pStyle w:val="hm_Normal"/>
      </w:pPr>
      <w:r>
        <w:rPr>
          <w:rStyle w:val="hm_NormalChar"/>
        </w:rPr>
        <w:t>Enter topic text here.</w:t>
      </w:r>
    </w:p>
    <w:p>
      <w:bookmarkStart w:id="rId43" w:name="Netcat"/>
      <w:pPr>
        <w:pStyle w:val="Heading2"/>
        <w:numPr>
          <w:ilvl w:val="1"/>
          <w:numId w:val="1"/>
        </w:numPr>
        <w:ind w:left="426"/>
      </w:pPr>
      <w:r>
        <w:t>Netcat</w:t>
      </w:r>
      <w:bookmarkEnd w:id="rId43"/>
    </w:p>
    <w:p>
      <w:pPr>
        <w:pStyle w:val="hm_Normal"/>
      </w:pPr>
      <w:r>
        <w:rPr>
          <w:rStyle w:val="hm_NormalChar"/>
        </w:rPr>
        <w:t>Enter topic text here.</w:t>
      </w:r>
    </w:p>
    <w:p>
      <w:bookmarkStart w:id="rId44" w:name="Troubleshooting"/>
      <w:pPr>
        <w:pStyle w:val="Heading2"/>
        <w:numPr>
          <w:ilvl w:val="1"/>
          <w:numId w:val="1"/>
        </w:numPr>
        <w:ind w:left="426"/>
      </w:pPr>
      <w:r>
        <w:t>Troubleshooting</w:t>
      </w:r>
      <w:bookmarkEnd w:id="rId44"/>
    </w:p>
    <w:p>
      <w:pPr>
        <w:pStyle w:val="hm_Normal"/>
      </w:pPr>
      <w:r>
        <w:rPr>
          <w:rStyle w:val="hm_NormalChar"/>
        </w:rPr>
        <w:t>Enter topic text here.</w:t>
      </w:r>
    </w:p>
    <w:p>
      <w:bookmarkStart w:id="rId45" w:name="SRM_Console715E4BEC"/>
      <w:pPr>
        <w:pStyle w:val="Heading1"/>
        <w:numPr>
          <w:ilvl w:val="0"/>
          <w:numId w:val="1"/>
        </w:numPr>
      </w:pPr>
      <w:r>
        <w:t>SRM Console</w:t>
      </w:r>
      <w:bookmarkEnd w:id="rId45"/>
    </w:p>
    <w:p>
      <w:pPr>
        <w:pStyle w:val="hm_Normal"/>
      </w:pPr>
      <w:r>
        <w:rPr>
          <w:rStyle w:val="hm_NormalChar"/>
        </w:rPr>
        <w:t>Enter topic text here.</w:t>
      </w:r>
    </w:p>
    <w:p>
      <w:bookmarkStart w:id="rId46" w:name="SRM_Overview7D1B1364"/>
      <w:pPr>
        <w:pStyle w:val="Heading2"/>
        <w:numPr>
          <w:ilvl w:val="1"/>
          <w:numId w:val="1"/>
        </w:numPr>
        <w:ind w:left="426"/>
      </w:pPr>
      <w:r>
        <w:t>SRM Overview</w:t>
      </w:r>
      <w:bookmarkEnd w:id="rId46"/>
    </w:p>
    <w:p>
      <w:pPr>
        <w:pStyle w:val="hm_Normal"/>
      </w:pPr>
      <w:r>
        <w:rPr>
          <w:rStyle w:val="hm_NormalChar"/>
        </w:rPr>
        <w:t>Enter topic text here.</w:t>
      </w:r>
    </w:p>
    <w:p>
      <w:bookmarkStart w:id="rId47" w:name="Common_CommandsCD32C9CE"/>
      <w:pPr>
        <w:pStyle w:val="Heading2"/>
        <w:numPr>
          <w:ilvl w:val="1"/>
          <w:numId w:val="1"/>
        </w:numPr>
        <w:ind w:left="426"/>
      </w:pPr>
      <w:r>
        <w:t>Common Commands</w:t>
      </w:r>
      <w:bookmarkEnd w:id="rId47"/>
    </w:p>
    <w:p>
      <w:pPr>
        <w:pStyle w:val="hm_Normal"/>
      </w:pPr>
      <w:r>
        <w:rPr>
          <w:rStyle w:val="hm_NormalChar"/>
        </w:rPr>
        <w:t>Enter topic text here.</w:t>
      </w:r>
    </w:p>
    <w:p>
      <w:bookmarkStart w:id="rId48" w:name="Show_configDD982906"/>
      <w:pPr>
        <w:pStyle w:val="Heading2"/>
        <w:numPr>
          <w:ilvl w:val="1"/>
          <w:numId w:val="1"/>
        </w:numPr>
        <w:ind w:left="426"/>
      </w:pPr>
      <w:r>
        <w:t>show config</w:t>
      </w:r>
      <w:bookmarkEnd w:id="rId48"/>
    </w:p>
    <w:p>
      <w:pPr>
        <w:pStyle w:val="hm_Normal"/>
      </w:pPr>
      <w:r>
        <w:rPr>
          <w:rStyle w:val="hm_NormalChar"/>
        </w:rPr>
        <w:t>Enter topic text here.</w:t>
      </w:r>
    </w:p>
    <w:p>
      <w:bookmarkStart w:id="rId49" w:name="Show_deviceE45B7316"/>
      <w:pPr>
        <w:pStyle w:val="Heading2"/>
        <w:numPr>
          <w:ilvl w:val="1"/>
          <w:numId w:val="1"/>
        </w:numPr>
        <w:ind w:left="426"/>
      </w:pPr>
      <w:r>
        <w:t>show device</w:t>
      </w:r>
      <w:bookmarkEnd w:id="rId49"/>
    </w:p>
    <w:p>
      <w:pPr>
        <w:pStyle w:val="hm_Normal"/>
      </w:pPr>
      <w:r>
        <w:rPr>
          <w:rStyle w:val="hm_NormalChar"/>
        </w:rPr>
        <w:t>Enter topic text here.</w:t>
      </w:r>
    </w:p>
    <w:p>
      <w:bookmarkStart w:id="rId50" w:name="Show_memory332D3F6D"/>
      <w:pPr>
        <w:pStyle w:val="Heading2"/>
        <w:numPr>
          <w:ilvl w:val="1"/>
          <w:numId w:val="1"/>
        </w:numPr>
        <w:ind w:left="426"/>
      </w:pPr>
      <w:r>
        <w:t>show memory</w:t>
      </w:r>
      <w:bookmarkEnd w:id="rId50"/>
    </w:p>
    <w:p>
      <w:pPr>
        <w:pStyle w:val="hm_Normal"/>
      </w:pPr>
      <w:r>
        <w:rPr>
          <w:rStyle w:val="hm_NormalChar"/>
        </w:rPr>
        <w:t>Enter topic text here.</w:t>
      </w:r>
    </w:p>
    <w:p>
      <w:bookmarkStart w:id="rId51" w:name="Boot"/>
      <w:pPr>
        <w:pStyle w:val="Heading2"/>
        <w:numPr>
          <w:ilvl w:val="1"/>
          <w:numId w:val="1"/>
        </w:numPr>
        <w:ind w:left="426"/>
      </w:pPr>
      <w:r>
        <w:t>boot</w:t>
      </w:r>
      <w:bookmarkEnd w:id="rId51"/>
    </w:p>
    <w:p>
      <w:pPr>
        <w:pStyle w:val="hm_Normal"/>
      </w:pPr>
      <w:r>
        <w:rPr>
          <w:rStyle w:val="hm_NormalChar"/>
        </w:rPr>
        <w:t>Enter topic text here.</w:t>
      </w:r>
    </w:p>
    <w:p>
      <w:bookmarkStart w:id="rId52" w:name="Set"/>
      <w:pPr>
        <w:pStyle w:val="Heading2"/>
        <w:numPr>
          <w:ilvl w:val="1"/>
          <w:numId w:val="1"/>
        </w:numPr>
        <w:ind w:left="426"/>
      </w:pPr>
      <w:r>
        <w:t>set</w:t>
      </w:r>
      <w:bookmarkEnd w:id="rId52"/>
    </w:p>
    <w:p>
      <w:pPr>
        <w:pStyle w:val="hm_Normal"/>
      </w:pPr>
      <w:r>
        <w:rPr>
          <w:rStyle w:val="hm_NormalChar"/>
        </w:rPr>
        <w:t>Enter topic text here.</w:t>
      </w:r>
    </w:p>
    <w:p>
      <w:bookmarkStart w:id="rId53" w:name="SRM_Environment_Variables73FD57CE"/>
      <w:pPr>
        <w:pStyle w:val="Heading2"/>
        <w:numPr>
          <w:ilvl w:val="1"/>
          <w:numId w:val="1"/>
        </w:numPr>
        <w:ind w:left="426"/>
      </w:pPr>
      <w:r>
        <w:t>SRM Environment Variables</w:t>
      </w:r>
      <w:bookmarkEnd w:id="rId53"/>
    </w:p>
    <w:p>
      <w:pPr>
        <w:pStyle w:val="hm_Normal"/>
      </w:pPr>
      <w:r>
        <w:rPr>
          <w:rStyle w:val="hm_NormalChar"/>
        </w:rPr>
        <w:t>Enter topic text here.</w:t>
      </w:r>
    </w:p>
    <w:p>
      <w:bookmarkStart w:id="rId54" w:name="Storage_Devices489FF21F"/>
      <w:pPr>
        <w:pStyle w:val="Heading1"/>
        <w:numPr>
          <w:ilvl w:val="0"/>
          <w:numId w:val="1"/>
        </w:numPr>
      </w:pPr>
      <w:r>
        <w:t>Storage Devices</w:t>
      </w:r>
      <w:bookmarkEnd w:id="rId54"/>
    </w:p>
    <w:p>
      <w:pPr>
        <w:pStyle w:val="hm_Normal"/>
      </w:pPr>
      <w:r>
        <w:rPr>
          <w:rStyle w:val="hm_NormalChar"/>
        </w:rPr>
        <w:t>Enter topic text here.</w:t>
      </w:r>
    </w:p>
    <w:p>
      <w:bookmarkStart w:id="rId55" w:name="IDE_DevicesC6F4FDEA"/>
      <w:pPr>
        <w:pStyle w:val="Heading2"/>
        <w:numPr>
          <w:ilvl w:val="1"/>
          <w:numId w:val="1"/>
        </w:numPr>
        <w:ind w:left="426"/>
      </w:pPr>
      <w:r>
        <w:t>IDE Devices</w:t>
      </w:r>
      <w:bookmarkEnd w:id="rId55"/>
    </w:p>
    <w:p>
      <w:pPr>
        <w:pStyle w:val="hm_Normal"/>
      </w:pPr>
      <w:r>
        <w:rPr>
          <w:rStyle w:val="hm_NormalChar"/>
        </w:rPr>
        <w:t>Enter topic text here.</w:t>
      </w:r>
    </w:p>
    <w:p>
      <w:bookmarkStart w:id="rId56" w:name="ATAPI_Devices1FED3F77"/>
      <w:pPr>
        <w:pStyle w:val="Heading2"/>
        <w:numPr>
          <w:ilvl w:val="1"/>
          <w:numId w:val="1"/>
        </w:numPr>
        <w:ind w:left="426"/>
      </w:pPr>
      <w:r>
        <w:t>ATAPI Devices</w:t>
      </w:r>
      <w:bookmarkEnd w:id="rId56"/>
    </w:p>
    <w:p>
      <w:pPr>
        <w:pStyle w:val="hm_Normal"/>
      </w:pPr>
      <w:r>
        <w:rPr>
          <w:rStyle w:val="hm_NormalChar"/>
        </w:rPr>
        <w:t>Enter topic text here.</w:t>
      </w:r>
    </w:p>
    <w:p>
      <w:bookmarkStart w:id="rId57" w:name="SCSI_Devices51A46FB6"/>
      <w:pPr>
        <w:pStyle w:val="Heading2"/>
        <w:numPr>
          <w:ilvl w:val="1"/>
          <w:numId w:val="1"/>
        </w:numPr>
        <w:ind w:left="426"/>
      </w:pPr>
      <w:r>
        <w:t>SCSI Devices</w:t>
      </w:r>
      <w:bookmarkEnd w:id="rId57"/>
    </w:p>
    <w:p>
      <w:pPr>
        <w:pStyle w:val="hm_Normal"/>
      </w:pPr>
      <w:r>
        <w:rPr>
          <w:rStyle w:val="hm_NormalChar"/>
        </w:rPr>
        <w:t>Enter topic text here.</w:t>
      </w:r>
    </w:p>
    <w:p>
      <w:bookmarkStart w:id="rId58" w:name="Virtual_CDROMF34C8985"/>
      <w:pPr>
        <w:pStyle w:val="Heading2"/>
        <w:numPr>
          <w:ilvl w:val="1"/>
          <w:numId w:val="1"/>
        </w:numPr>
        <w:ind w:left="426"/>
      </w:pPr>
      <w:r>
        <w:t>Virtual CDROM</w:t>
      </w:r>
      <w:bookmarkEnd w:id="rId58"/>
    </w:p>
    <w:p>
      <w:pPr>
        <w:pStyle w:val="hm_Normal"/>
      </w:pPr>
      <w:r>
        <w:rPr>
          <w:rStyle w:val="hm_NormalChar"/>
        </w:rPr>
        <w:t>Enter topic text here.</w:t>
      </w:r>
    </w:p>
    <w:p>
      <w:bookmarkStart w:id="rId59" w:name="Virtual_Disk_Images06DB8D2E"/>
      <w:pPr>
        <w:pStyle w:val="Heading2"/>
        <w:numPr>
          <w:ilvl w:val="1"/>
          <w:numId w:val="1"/>
        </w:numPr>
        <w:ind w:left="426"/>
      </w:pPr>
      <w:r>
        <w:t>Virtual Disk Images</w:t>
      </w:r>
      <w:bookmarkEnd w:id="rId59"/>
    </w:p>
    <w:p>
      <w:pPr>
        <w:pStyle w:val="hm_Normal"/>
      </w:pPr>
      <w:r>
        <w:rPr>
          <w:rStyle w:val="hm_NormalChar"/>
        </w:rPr>
        <w:t>Enter topic text here.</w:t>
      </w:r>
    </w:p>
    <w:p>
      <w:bookmarkStart w:id="rId60" w:name="Snapshot_SupportB528CE26"/>
      <w:pPr>
        <w:pStyle w:val="Heading1"/>
        <w:numPr>
          <w:ilvl w:val="0"/>
          <w:numId w:val="1"/>
        </w:numPr>
      </w:pPr>
      <w:r>
        <w:t>Snapshot Support</w:t>
      </w:r>
      <w:bookmarkEnd w:id="rId60"/>
    </w:p>
    <w:p>
      <w:pPr>
        <w:pStyle w:val="hm_Normal"/>
      </w:pPr>
      <w:r>
        <w:rPr>
          <w:rStyle w:val="hm_NormalChar"/>
        </w:rPr>
        <w:t>Enter topic text here.</w:t>
      </w:r>
    </w:p>
    <w:p>
      <w:bookmarkStart w:id="rId61" w:name="Automatic_Snapshots27CC7F31"/>
      <w:pPr>
        <w:pStyle w:val="Heading2"/>
        <w:numPr>
          <w:ilvl w:val="1"/>
          <w:numId w:val="1"/>
        </w:numPr>
        <w:ind w:left="426"/>
      </w:pPr>
      <w:r>
        <w:t>Automatic Snapshots</w:t>
      </w:r>
      <w:bookmarkEnd w:id="rId61"/>
    </w:p>
    <w:p>
      <w:pPr>
        <w:pStyle w:val="hm_Normal"/>
      </w:pPr>
      <w:r>
        <w:rPr>
          <w:rStyle w:val="hm_NormalChar"/>
        </w:rPr>
        <w:t>Enter topic text here.</w:t>
      </w:r>
    </w:p>
    <w:p>
      <w:bookmarkStart w:id="rId62" w:name="Creating_Snapshots20CE6FFF"/>
      <w:pPr>
        <w:pStyle w:val="Heading2"/>
        <w:numPr>
          <w:ilvl w:val="1"/>
          <w:numId w:val="1"/>
        </w:numPr>
        <w:ind w:left="426"/>
      </w:pPr>
      <w:r>
        <w:t>Creating Snapshots</w:t>
      </w:r>
      <w:bookmarkEnd w:id="rId62"/>
    </w:p>
    <w:p>
      <w:pPr>
        <w:pStyle w:val="hm_Normal"/>
      </w:pPr>
      <w:r>
        <w:rPr>
          <w:rStyle w:val="hm_NormalChar"/>
        </w:rPr>
        <w:t>Enter topic text here.</w:t>
      </w:r>
    </w:p>
    <w:p>
      <w:bookmarkStart w:id="rId63" w:name="Restoring_SnapshotsD72E895D"/>
      <w:pPr>
        <w:pStyle w:val="Heading2"/>
        <w:numPr>
          <w:ilvl w:val="1"/>
          <w:numId w:val="1"/>
        </w:numPr>
        <w:ind w:left="426"/>
      </w:pPr>
      <w:r>
        <w:t>Restoring Snapshots</w:t>
      </w:r>
      <w:bookmarkEnd w:id="rId63"/>
    </w:p>
    <w:p>
      <w:pPr>
        <w:pStyle w:val="hm_Normal"/>
      </w:pPr>
      <w:r>
        <w:rPr>
          <w:rStyle w:val="hm_NormalChar"/>
        </w:rPr>
        <w:t>Enter topic text here.</w:t>
      </w:r>
    </w:p>
    <w:p>
      <w:bookmarkStart w:id="rId64" w:name="Snapshot_Pruning31887DFA"/>
      <w:pPr>
        <w:pStyle w:val="Heading2"/>
        <w:numPr>
          <w:ilvl w:val="1"/>
          <w:numId w:val="1"/>
        </w:numPr>
        <w:ind w:left="426"/>
      </w:pPr>
      <w:r>
        <w:t>Snapshot Pruning</w:t>
      </w:r>
      <w:bookmarkEnd w:id="rId64"/>
    </w:p>
    <w:p>
      <w:pPr>
        <w:pStyle w:val="hm_Normal"/>
      </w:pPr>
      <w:r>
        <w:rPr>
          <w:rStyle w:val="hm_NormalChar"/>
        </w:rPr>
        <w:t>Enter topic text here.</w:t>
      </w:r>
    </w:p>
    <w:p>
      <w:bookmarkStart w:id="rId65" w:name="Troubleshooting2"/>
      <w:pPr>
        <w:pStyle w:val="Heading1"/>
        <w:numPr>
          <w:ilvl w:val="0"/>
          <w:numId w:val="1"/>
        </w:numPr>
      </w:pPr>
      <w:r>
        <w:t>Troubleshooting</w:t>
      </w:r>
      <w:bookmarkEnd w:id="rId65"/>
    </w:p>
    <w:p>
      <w:pPr>
        <w:pStyle w:val="hm_Normal"/>
      </w:pPr>
      <w:r>
        <w:rPr>
          <w:rStyle w:val="hm_NormalChar"/>
        </w:rPr>
        <w:t>Enter topic text here.</w:t>
      </w:r>
    </w:p>
    <w:p>
      <w:bookmarkStart w:id="rId66" w:name="EmulatR_will_not_startF801918E"/>
      <w:pPr>
        <w:pStyle w:val="Heading2"/>
        <w:numPr>
          <w:ilvl w:val="1"/>
          <w:numId w:val="1"/>
        </w:numPr>
        <w:ind w:left="426"/>
      </w:pPr>
      <w:r>
        <w:t>EmulatR will not start</w:t>
      </w:r>
      <w:bookmarkEnd w:id="rId66"/>
    </w:p>
    <w:p>
      <w:pPr>
        <w:pStyle w:val="hm_Normal"/>
      </w:pPr>
      <w:r>
        <w:rPr>
          <w:rStyle w:val="hm_NormalChar"/>
        </w:rPr>
        <w:t>Enter topic text here.</w:t>
      </w:r>
    </w:p>
    <w:p>
      <w:bookmarkStart w:id="rId67" w:name="Firmware_HangsC0C95A8F"/>
      <w:pPr>
        <w:pStyle w:val="Heading2"/>
        <w:numPr>
          <w:ilvl w:val="1"/>
          <w:numId w:val="1"/>
        </w:numPr>
        <w:ind w:left="426"/>
      </w:pPr>
      <w:r>
        <w:t>Firmware Hangs</w:t>
      </w:r>
      <w:bookmarkEnd w:id="rId67"/>
    </w:p>
    <w:p>
      <w:pPr>
        <w:pStyle w:val="hm_Normal"/>
      </w:pPr>
      <w:r>
        <w:rPr>
          <w:rStyle w:val="hm_NormalChar"/>
        </w:rPr>
        <w:t>Enter topic text here.</w:t>
      </w:r>
    </w:p>
    <w:p>
      <w:bookmarkStart w:id="rId68" w:name="Slow_Boot019DDECE"/>
      <w:pPr>
        <w:pStyle w:val="Heading2"/>
        <w:numPr>
          <w:ilvl w:val="1"/>
          <w:numId w:val="1"/>
        </w:numPr>
        <w:ind w:left="426"/>
      </w:pPr>
      <w:r>
        <w:t>Slow Boot</w:t>
      </w:r>
      <w:bookmarkEnd w:id="rId68"/>
    </w:p>
    <w:p>
      <w:pPr>
        <w:pStyle w:val="hm_Normal"/>
      </w:pPr>
      <w:r>
        <w:rPr>
          <w:rStyle w:val="hm_NormalChar"/>
        </w:rPr>
        <w:t>Enter topic text here.</w:t>
      </w:r>
    </w:p>
    <w:p>
      <w:bookmarkStart w:id="rId69" w:name="Missing_Devices2DC93A8E"/>
      <w:pPr>
        <w:pStyle w:val="Heading2"/>
        <w:numPr>
          <w:ilvl w:val="1"/>
          <w:numId w:val="1"/>
        </w:numPr>
        <w:ind w:left="426"/>
      </w:pPr>
      <w:r>
        <w:t>Missing Devices</w:t>
      </w:r>
      <w:bookmarkEnd w:id="rId69"/>
    </w:p>
    <w:p>
      <w:pPr>
        <w:pStyle w:val="hm_Normal"/>
      </w:pPr>
      <w:r>
        <w:rPr>
          <w:rStyle w:val="hm_NormalChar"/>
        </w:rPr>
        <w:t>Enter topic text here.</w:t>
      </w:r>
    </w:p>
    <w:p>
      <w:bookmarkStart w:id="rId70" w:name="Console_Connection_Issues6A0FD2BF"/>
      <w:pPr>
        <w:pStyle w:val="Heading2"/>
        <w:numPr>
          <w:ilvl w:val="1"/>
          <w:numId w:val="1"/>
        </w:numPr>
        <w:ind w:left="426"/>
      </w:pPr>
      <w:r>
        <w:t>Console Connection Issues</w:t>
      </w:r>
      <w:bookmarkEnd w:id="rId70"/>
    </w:p>
    <w:p>
      <w:pPr>
        <w:pStyle w:val="hm_Normal"/>
      </w:pPr>
      <w:r>
        <w:rPr>
          <w:rStyle w:val="hm_NormalChar"/>
        </w:rPr>
        <w:t>Enter topic text here.</w:t>
      </w:r>
    </w:p>
    <w:p>
      <w:bookmarkStart w:id="rId71" w:name="Appendix_Master6D681CBE"/>
      <w:pPr>
        <w:pStyle w:val="Heading1"/>
        <w:numPr>
          <w:ilvl w:val="0"/>
          <w:numId w:val="1"/>
        </w:numPr>
      </w:pPr>
      <w:r>
        <w:t>Appendix Master</w:t>
      </w:r>
      <w:bookmarkEnd w:id="rId71"/>
    </w:p>
    <w:p>
      <w:pPr>
        <w:pStyle w:val="hm_Normal"/>
      </w:pPr>
      <w:r>
        <w:rPr>
          <w:rStyle w:val="hm_NormalChar"/>
        </w:rPr>
        <w:t>Enter topic text here.</w:t>
      </w:r>
    </w:p>
    <w:p>
      <w:bookmarkStart w:id="rId72" w:name="Appendix"/>
      <w:pPr>
        <w:pStyle w:val="Heading2"/>
        <w:numPr>
          <w:ilvl w:val="1"/>
          <w:numId w:val="1"/>
        </w:numPr>
        <w:ind w:left="426"/>
      </w:pPr>
      <w:r>
        <w:t>Appendix - DS10</w:t>
      </w:r>
      <w:bookmarkEnd w:id="rId72"/>
    </w:p>
    <w:p>
      <w:pPr>
        <w:pStyle w:val="hm_Normal"/>
      </w:pPr>
      <w:r>
        <w:rPr>
          <w:rStyle w:val="hm_NormalChar"/>
        </w:rPr>
        <w:t>Enter topic text here.</w:t>
      </w:r>
    </w:p>
    <w:p>
      <w:bookmarkStart w:id="rId73" w:name="Environment_Variables___Operat8D63D439"/>
      <w:pPr>
        <w:pStyle w:val="Heading3"/>
        <w:numPr>
          <w:ilvl w:val="2"/>
          <w:numId w:val="1"/>
        </w:numPr>
        <w:ind w:left="567" w:hanging="567"/>
      </w:pPr>
      <w:r>
        <w:t>Environment Variables - Operation Reference</w:t>
      </w:r>
      <w:bookmarkEnd w:id="rId73"/>
    </w:p>
    <w:p>
      <w:pPr>
        <w:pStyle w:val="hm_Normal"/>
      </w:pPr>
      <w:r>
        <w:rPr>
          <w:rStyle w:val="hm_NormalChar"/>
        </w:rPr>
        <w:t xml:space="preserve">Generated 2026-06-08 from the </w:t>
      </w:r>
      <w:r>
        <w:rPr>
          <w:rStyle w:val="hm_Code ExampleChar"/>
        </w:rPr>
        <w:t>std::getenv</w:t>
      </w:r>
      <w:r>
        <w:rPr>
          <w:rStyle w:val="hm_NormalChar"/>
        </w:rPr>
        <w:t xml:space="preserve"> call sites in EmulatRAppUniV4\Emulatr. ASCII-only.</w:t>
      </w:r>
    </w:p>
    <w:p>
      <w:pPr>
        <w:pStyle w:val="hm_Normal"/>
      </w:pPr>
    </w:p>
    <w:p>
      <w:pPr>
        <w:pStyle w:val="hm_Normal"/>
      </w:pPr>
      <w:r>
        <w:rPr>
          <w:rStyle w:val="hm_NormalChar"/>
        </w:rPr>
        <w:t xml:space="preserve">This document lists the </w:t>
      </w:r>
      <w:r>
        <w:rPr>
          <w:rStyle w:val="hm_NormalChar"/>
          <w:b/>
        </w:rPr>
        <w:t>runtime</w:t>
      </w:r>
      <w:r>
        <w:rPr>
          <w:rStyle w:val="hm_NormalChar"/>
        </w:rPr>
        <w:t xml:space="preserve"> environment variables the emulator reads at launch, plus the </w:t>
      </w:r>
      <w:r>
        <w:rPr>
          <w:rStyle w:val="hm_NormalChar"/>
          <w:b/>
        </w:rPr>
        <w:t>compile-time</w:t>
      </w:r>
      <w:r>
        <w:rPr>
          <w:rStyle w:val="hm_NormalChar"/>
        </w:rPr>
        <w:t xml:space="preserve"> flags that look like env vars but are actually CMake build options. CLI flags that mirror an env var are cross-referenced.</w:t>
      </w:r>
    </w:p>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How they are read (important gotchas)</w:t>
      </w:r>
    </w:p>
    <w:p>
      <w:pPr>
        <w:pStyle w:val="hm_Normal"/>
      </w:pPr>
    </w:p>
    <w:p>
      <w:pPr>
        <w:pStyle w:val="hm_Normal"/>
      </w:pPr>
      <w:r>
        <w:rPr>
          <w:rStyle w:val="hm_NormalChar"/>
        </w:rPr>
        <w:t xml:space="preserve">- All values are read with </w:t>
      </w:r>
      <w:r>
        <w:rPr>
          <w:rStyle w:val="hm_Code ExampleChar"/>
        </w:rPr>
        <w:t>std::getenv</w:t>
      </w:r>
      <w:r>
        <w:rPr>
          <w:rStyle w:val="hm_NormalChar"/>
        </w:rPr>
        <w:t>. Set them in the launching shell before starting the process. Inline bash assignment is the normal form:</w:t>
      </w:r>
    </w:p>
    <w:p>
      <w:pPr>
        <w:pStyle w:val="hm_Normal"/>
      </w:pPr>
    </w:p>
    <w:p>
      <w:pPr>
        <w:pStyle w:val="hm_Code Example"/>
      </w:pPr>
      <w:r>
        <w:rPr>
          <w:rStyle w:val="hm_NormalChar"/>
        </w:rPr>
        <w:t xml:space="preserve">  EMULATR_CONSOLE_SNAPSHOT=1 ./out/build/relwithdebinfo/Emulatr.exe --firmware firmware/ds10_v7_3.exe</w:t>
      </w:r>
    </w:p>
    <w:p>
      <w:pPr>
        <w:pStyle w:val="hm_Code Example"/>
      </w:pPr>
    </w:p>
    <w:p>
      <w:pPr>
        <w:pStyle w:val="hm_Normal"/>
      </w:pPr>
      <w:r>
        <w:rPr>
          <w:rStyle w:val="hm_NormalChar"/>
        </w:rPr>
        <w:t xml:space="preserve">- </w:t>
      </w:r>
      <w:r>
        <w:rPr>
          <w:rStyle w:val="hm_NormalChar"/>
          <w:b/>
        </w:rPr>
        <w:t>Read-once gotcha.</w:t>
      </w:r>
      <w:r>
        <w:rPr>
          <w:rStyle w:val="hm_NormalChar"/>
        </w:rPr>
        <w:t xml:space="preserve"> The trace/diagnostic gates   (</w:t>
      </w:r>
      <w:r>
        <w:rPr>
          <w:rStyle w:val="hm_Code ExampleChar"/>
        </w:rPr>
        <w:t>EMULATR_CONSOLE_SNAPSHOT</w:t>
      </w:r>
      <w:r>
        <w:rPr>
          <w:rStyle w:val="hm_NormalChar"/>
        </w:rPr>
        <w:t>,</w:t>
      </w:r>
      <w:r>
        <w:rPr>
          <w:rStyle w:val="hm_Code ExampleChar"/>
        </w:rPr>
        <w:t xml:space="preserve"> EMULATR_IIC_TRACE</w:t>
      </w:r>
      <w:r>
        <w:rPr>
          <w:rStyle w:val="hm_NormalChar"/>
        </w:rPr>
        <w:t xml:space="preserve">, </w:t>
      </w:r>
      <w:r>
        <w:rPr>
          <w:rStyle w:val="hm_Code ExampleChar"/>
        </w:rPr>
        <w:t>EMULATR_FLASH_TRACE</w:t>
      </w:r>
      <w:r>
        <w:rPr>
          <w:rStyle w:val="hm_NormalChar"/>
        </w:rPr>
        <w:t xml:space="preserve">,  </w:t>
      </w:r>
      <w:r>
        <w:rPr>
          <w:rStyle w:val="hm_Code ExampleChar"/>
        </w:rPr>
        <w:t>EMULATR_PIC_TRACE</w:t>
      </w:r>
      <w:r>
        <w:rPr>
          <w:rStyle w:val="hm_NormalChar"/>
        </w:rPr>
        <w:t xml:space="preserve">, </w:t>
      </w:r>
      <w:r>
        <w:rPr>
          <w:rStyle w:val="hm_Code ExampleChar"/>
        </w:rPr>
        <w:t>EMULATR_TICKWARP</w:t>
      </w:r>
      <w:r>
        <w:rPr>
          <w:rStyle w:val="hm_NormalChar"/>
        </w:rPr>
        <w:t xml:space="preserve">, the RPCC probe knobs) cache their result in a function-local </w:t>
      </w:r>
      <w:r>
        <w:rPr>
          <w:rStyle w:val="hm_Code ExampleChar"/>
        </w:rPr>
        <w:t>static bool const</w:t>
      </w:r>
      <w:r>
        <w:rPr>
          <w:rStyle w:val="hm_NormalChar"/>
        </w:rPr>
        <w:t xml:space="preserve"> on first call.  They are effectively read once at process start; exporting them mid-run has no effect.</w:t>
      </w:r>
    </w:p>
    <w:p>
      <w:pPr>
        <w:pStyle w:val="hm_Normal"/>
      </w:pPr>
    </w:p>
    <w:p>
      <w:pPr>
        <w:pStyle w:val="hm_Normal"/>
      </w:pPr>
      <w:r>
        <w:rPr>
          <w:rStyle w:val="hm_NormalChar"/>
        </w:rPr>
        <w:t xml:space="preserve">- </w:t>
      </w:r>
      <w:r>
        <w:rPr>
          <w:rStyle w:val="hm_NormalChar"/>
          <w:b/>
        </w:rPr>
        <w:t>Presence vs value.</w:t>
      </w:r>
      <w:r>
        <w:rPr>
          <w:rStyle w:val="hm_NormalChar"/>
        </w:rPr>
        <w:t xml:space="preserve"> Most gates test only </w:t>
      </w:r>
      <w:r>
        <w:rPr>
          <w:rStyle w:val="hm_NormalChar"/>
          <w:i/>
        </w:rPr>
        <w:t>presence</w:t>
      </w:r>
      <w:r>
        <w:rPr>
          <w:rStyle w:val="hm_NormalChar"/>
        </w:rPr>
        <w:t xml:space="preserve">  (</w:t>
      </w:r>
      <w:r>
        <w:rPr>
          <w:rStyle w:val="hm_Code ExampleChar"/>
        </w:rPr>
        <w:t>getenv(...) != nullptr</w:t>
      </w:r>
      <w:r>
        <w:rPr>
          <w:rStyle w:val="hm_NormalChar"/>
        </w:rPr>
        <w:t xml:space="preserve">), so VAR=0 still ENABLES them -- any value,  including </w:t>
      </w:r>
      <w:r>
        <w:rPr>
          <w:rStyle w:val="hm_Code ExampleChar"/>
        </w:rPr>
        <w:t>0</w:t>
      </w:r>
      <w:r>
        <w:rPr>
          <w:rStyle w:val="hm_NormalChar"/>
        </w:rPr>
        <w:t xml:space="preserve"> or empty, counts as set. The exceptions that parse a value are called out below (</w:t>
      </w:r>
      <w:r>
        <w:rPr>
          <w:rStyle w:val="hm_Code ExampleChar"/>
        </w:rPr>
        <w:t>EMULATR_AUTOSNAP</w:t>
      </w:r>
      <w:r>
        <w:rPr>
          <w:rStyle w:val="hm_NormalChar"/>
        </w:rPr>
        <w:t xml:space="preserve">, </w:t>
      </w:r>
      <w:r>
        <w:rPr>
          <w:rStyle w:val="hm_Code ExampleChar"/>
        </w:rPr>
        <w:t>EMULATR_SNAPSHOT_MARKER</w:t>
      </w:r>
      <w:r>
        <w:rPr>
          <w:rStyle w:val="hm_NormalChar"/>
        </w:rPr>
        <w:t>,  the path vars, and the RPCC numeric knobs).</w:t>
      </w:r>
    </w:p>
    <w:p>
      <w:pPr>
        <w:pStyle w:val="hm_Normal"/>
      </w:pPr>
    </w:p>
    <w:p>
      <w:pPr>
        <w:pStyle w:val="hm_Normal"/>
      </w:pPr>
      <w:r>
        <w:rPr>
          <w:rStyle w:val="hm_NormalChar"/>
        </w:rPr>
        <w:t xml:space="preserve">- </w:t>
      </w:r>
      <w:r>
        <w:rPr>
          <w:rStyle w:val="hm_NormalChar"/>
          <w:b/>
        </w:rPr>
        <w:t>Relative paths resolve against the launch CWD.</w:t>
      </w:r>
      <w:r>
        <w:rPr>
          <w:rStyle w:val="hm_NormalChar"/>
        </w:rPr>
        <w:t xml:space="preserve"> </w:t>
      </w:r>
      <w:r>
        <w:rPr>
          <w:rStyle w:val="hm_Code ExampleChar"/>
        </w:rPr>
        <w:t>EMULATR_STOP_FILE</w:t>
      </w:r>
      <w:r>
        <w:rPr>
          <w:rStyle w:val="hm_NormalChar"/>
        </w:rPr>
        <w:t xml:space="preserve"> default and the </w:t>
      </w:r>
      <w:r>
        <w:rPr>
          <w:rStyle w:val="hm_Code ExampleChar"/>
        </w:rPr>
        <w:t>snapshots/</w:t>
      </w:r>
      <w:r>
        <w:rPr>
          <w:rStyle w:val="hm_NormalChar"/>
        </w:rPr>
        <w:t xml:space="preserve"> dir are CWD-relative; launch from the Emulatr root for the canonical snapshot set.</w:t>
      </w:r>
    </w:p>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rPr>
        <w:t xml:space="preserve"> </w:t>
      </w:r>
      <w:r>
        <w:rPr>
          <w:rStyle w:val="hm_Heading2Char"/>
        </w:rPr>
        <w:t>Snapshot / autoload</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EMULATR_CONSOLE_SNAPSHOT</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 (off)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Arms the Option-A console-snapshot marker watch in the UART. When set, a console input line matching the marker writes </w:t>
            </w:r>
            <w:r>
              <w:rPr>
                <w:rStyle w:val="hm_Code ExampleChar"/>
              </w:rPr>
              <w:t>snapshots/predig_oemsnap_cyc&lt;N&gt;.axpsnap</w:t>
            </w:r>
            <w:r>
              <w:rPr>
                <w:rStyle w:val="hm_NormalChar"/>
              </w:rPr>
              <w:t>. Read once at start.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EMULATR_SNAPSHOT_MARKER</w:t>
            </w:r>
          </w:p>
        </w:tc>
        <w:tc>
          <w:tcPr>
            <w:tcBorders>
              <w:left w:val="single" w:sz="6" w:color="000000"/>
              <w:top w:val="single" w:sz="6" w:color="000000"/>
              <w:right w:val="single" w:sz="6" w:color="000000"/>
              <w:bottom w:val="single" w:sz="6" w:color="000000"/>
            </w:tcBorders>
          </w:tcPr>
          <w:p>
            <w:pPr>
              <w:pStyle w:val="hm_Normal"/>
            </w:pPr>
            <w:r>
              <w:rPr>
                <w:rStyle w:val="hm_NormalChar"/>
              </w:rPr>
              <w:t>string</w:t>
            </w:r>
          </w:p>
        </w:tc>
        <w:tc>
          <w:tcPr>
            <w:tcBorders>
              <w:left w:val="single" w:sz="6" w:color="000000"/>
              <w:top w:val="single" w:sz="6" w:color="000000"/>
              <w:right w:val="single" w:sz="6" w:color="000000"/>
              <w:bottom w:val="single" w:sz="6" w:color="000000"/>
            </w:tcBorders>
          </w:tcPr>
          <w:p>
            <w:pPr>
              <w:pStyle w:val="hm_Normal"/>
            </w:pPr>
            <w:r>
              <w:rPr>
                <w:rStyle w:val="hm_Code ExampleChar"/>
              </w:rPr>
              <w:t>set oem_string snapshot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The exact line that triggers the console snapshot. Leading/trailing whitespace is trimmed; </w:t>
            </w:r>
            <w:r>
              <w:rPr>
                <w:rStyle w:val="hm_NormalChar"/>
                <w:b/>
              </w:rPr>
              <w:t>internal whitespace is NOT normalized</w:t>
            </w:r>
            <w:r>
              <w:rPr>
                <w:rStyle w:val="hm_NormalChar"/>
              </w:rPr>
              <w:t xml:space="preserve"> (type single spaces).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EMULATR_AUTOSNAP</w:t>
            </w:r>
          </w:p>
        </w:tc>
        <w:tc>
          <w:tcPr>
            <w:tcBorders>
              <w:left w:val="single" w:sz="6" w:color="000000"/>
              <w:top w:val="single" w:sz="6" w:color="000000"/>
              <w:right w:val="single" w:sz="6" w:color="000000"/>
              <w:bottom w:val="single" w:sz="6" w:color="000000"/>
            </w:tcBorders>
          </w:tcPr>
          <w:p>
            <w:pPr>
              <w:pStyle w:val="hm_Normal"/>
            </w:pPr>
            <w:r>
              <w:rPr>
                <w:rStyle w:val="hm_Code ExampleChar"/>
              </w:rPr>
              <w:t>off</w:t>
            </w:r>
            <w:r>
              <w:rPr>
                <w:rStyle w:val="hm_NormalChar"/>
              </w:rPr>
              <w:t xml:space="preserve"> (else on)</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Disables periodic </w:t>
            </w:r>
            <w:r>
              <w:rPr>
                <w:rStyle w:val="hm_Code ExampleChar"/>
              </w:rPr>
              <w:t>auto_*.axpsnap</w:t>
            </w:r>
            <w:r>
              <w:rPr>
                <w:rStyle w:val="hm_NormalChar"/>
              </w:rPr>
              <w:t xml:space="preserve"> saves. Mirrors </w:t>
            </w:r>
            <w:r>
              <w:rPr>
                <w:rStyle w:val="hm_Code ExampleChar"/>
              </w:rPr>
              <w:t>--autosnapshot off</w:t>
            </w:r>
            <w:r>
              <w:rPr>
                <w:rStyle w:val="hm_NormalChar"/>
              </w:rPr>
              <w:t>. Use for cold-boot mint runs to avoid the per-save disk cliff.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EMULATR_NO_AUTOLOAD</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Skip autoload-newest at startup; forces a genuine cold boot instead of restoring the newest snapshot. Mirrors </w:t>
            </w:r>
            <w:r>
              <w:rPr>
                <w:rStyle w:val="hm_Code ExampleChar"/>
              </w:rPr>
              <w:t>--no-autoload</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EMULATR_SNAPSHOT_PRUNE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 (no prune)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pruning of old snapshots. Without it, </w:t>
            </w:r>
            <w:r>
              <w:rPr>
                <w:rStyle w:val="hm_Code ExampleChar"/>
              </w:rPr>
              <w:t>pruneOldSnapshots</w:t>
            </w:r>
            <w:r>
              <w:rPr>
                <w:rStyle w:val="hm_NormalChar"/>
              </w:rPr>
              <w:t xml:space="preserve"> is a no-op and nothing is evicted.</w:t>
            </w:r>
          </w:p>
        </w:tc>
      </w:tr>
    </w:tbl>
    <w:p>
      <w:pPr>
        <w:pStyle w:val="hm_Normal"/>
      </w:pPr>
    </w:p>
    <w:p>
      <w:pPr>
        <w:pStyle w:val="hm_Normal"/>
      </w:pPr>
    </w:p>
    <w:p>
      <w:pPr>
        <w:pStyle w:val="hm_Normal"/>
      </w:pPr>
      <w:r>
        <w:rPr>
          <w:rStyle w:val="hm_NormalChar"/>
        </w:rPr>
        <w:t xml:space="preserve"> </w:t>
      </w:r>
      <w:r>
        <w:rPr>
          <w:rStyle w:val="hm_Heading2Char"/>
        </w:rPr>
        <w:t>Process / platform control</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EMULATR_STOP_FILE</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EMULATR_STOP</w:t>
            </w:r>
            <w:r>
              <w:rPr>
                <w:rStyle w:val="hm_NormalChar"/>
              </w:rPr>
              <w:t xml:space="preserve"> (CWD-relative)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Path of the graceful-stop sentinel. </w:t>
            </w:r>
            <w:r>
              <w:rPr>
                <w:rStyle w:val="hm_Code ExampleChar"/>
              </w:rPr>
              <w:t>touch</w:t>
            </w:r>
            <w:r>
              <w:rPr>
                <w:rStyle w:val="hm_NormalChar"/>
              </w:rPr>
              <w:t xml:space="preserve"> it to stop the run cleanly so </w:t>
            </w:r>
            <w:r>
              <w:rPr>
                <w:rStyle w:val="hm_Code ExampleChar"/>
              </w:rPr>
              <w:t>~Machine</w:t>
            </w:r>
            <w:r>
              <w:rPr>
                <w:rStyle w:val="hm_NormalChar"/>
              </w:rPr>
              <w:t xml:space="preserve"> flushes flash NVRAM. The resolved absolute path is logged at startup (</w:t>
            </w:r>
            <w:r>
              <w:rPr>
                <w:rStyle w:val="hm_Code ExampleChar"/>
              </w:rPr>
              <w:t>graceful-stop sentinel = ...</w:t>
            </w:r>
            <w:r>
              <w:rPr>
                <w:rStyle w:val="hm_NormalChar"/>
              </w:rPr>
              <w:t>). Polled ~every 1M steps; consumed when seen.</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EMULATR_NO_PUTTY</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Do not auto-launch PuTTY for the TCP console backend. The listen socket still comes up; attach your own client.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EMULATR_FLASH_ROM</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ds10_flash.rom</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Backing file for the flash/NVRAM image (persisted config: env vars, </w:t>
            </w:r>
            <w:r>
              <w:rPr>
                <w:rStyle w:val="hm_Code ExampleChar"/>
              </w:rPr>
              <w:t>update srm</w:t>
            </w:r>
            <w:r>
              <w:rPr>
                <w:rStyle w:val="hm_NormalChar"/>
              </w:rPr>
              <w:t xml:space="preserve"> heal).</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EMULATR_PLATFORM_CONFIG</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NormalChar"/>
              </w:rPr>
              <w:t>built-in DS10 manifest</w:t>
            </w:r>
          </w:p>
        </w:tc>
        <w:tc>
          <w:tcPr>
            <w:tcBorders>
              <w:left w:val="single" w:sz="6" w:color="000000"/>
              <w:top w:val="single" w:sz="6" w:color="000000"/>
              <w:right w:val="single" w:sz="6" w:color="000000"/>
              <w:bottom w:val="single" w:sz="6" w:color="000000"/>
            </w:tcBorders>
          </w:tcPr>
          <w:p>
            <w:pPr>
              <w:pStyle w:val="hm_Normal"/>
            </w:pPr>
            <w:r>
              <w:rPr>
                <w:rStyle w:val="hm_NormalChar"/>
              </w:rPr>
              <w:t>Override the platform manifest (IIC device population, etc.).</w:t>
            </w:r>
          </w:p>
        </w:tc>
      </w:tr>
    </w:tbl>
    <w:p>
      <w:pPr>
        <w:pStyle w:val="hm_Normal"/>
      </w:pPr>
    </w:p>
    <w:p>
      <w:pPr>
        <w:pStyle w:val="hm_Normal"/>
      </w:pPr>
      <w:r>
        <w:rPr>
          <w:rStyle w:val="hm_NormalChar"/>
        </w:rPr>
        <w:t xml:space="preserve"> </w:t>
      </w:r>
      <w:r>
        <w:rPr>
          <w:rStyle w:val="hm_Heading2Char"/>
        </w:rPr>
        <w:t>Logging / diagnostics (runtime gates)</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EMULATR_CHIPSET_DIAG_OFF</w:t>
            </w:r>
          </w:p>
        </w:tc>
        <w:tc>
          <w:tcPr>
            <w:tcBorders>
              <w:left w:val="single" w:sz="6" w:color="000000"/>
              <w:top w:val="single" w:sz="6" w:color="000000"/>
              <w:right w:val="single" w:sz="6" w:color="000000"/>
              <w:bottom w:val="single" w:sz="6" w:color="000000"/>
            </w:tcBorders>
          </w:tcPr>
          <w:p>
            <w:pPr>
              <w:pStyle w:val="hm_Normal"/>
            </w:pPr>
            <w:r>
              <w:rPr>
                <w:rStyle w:val="hm_NormalChar"/>
              </w:rPr>
              <w:t>presence/non-empty</w:t>
            </w:r>
          </w:p>
        </w:tc>
        <w:tc>
          <w:tcPr>
            <w:tcBorders>
              <w:left w:val="single" w:sz="6" w:color="000000"/>
              <w:top w:val="single" w:sz="6" w:color="000000"/>
              <w:right w:val="single" w:sz="6" w:color="000000"/>
              <w:bottom w:val="single" w:sz="6" w:color="000000"/>
            </w:tcBorders>
          </w:tcPr>
          <w:p>
            <w:pPr>
              <w:pStyle w:val="hm_Normal"/>
            </w:pPr>
            <w:r>
              <w:rPr>
                <w:rStyle w:val="hm_NormalChar"/>
              </w:rPr>
              <w:t>unset (diag 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Silences the chipset CSR diagnostic stream. Note the </w:t>
            </w:r>
            <w:r>
              <w:rPr>
                <w:rStyle w:val="hm_NormalChar"/>
                <w:i/>
              </w:rPr>
              <w:t>inverted sense</w:t>
            </w:r>
            <w:r>
              <w:rPr>
                <w:rStyle w:val="hm_NormalChar"/>
              </w:rPr>
              <w:t>: setting it turns diagnostics OFF.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EMULATR_TRACE_WINDOW</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Forces the DecListingSink retire-compact trace window even without the </w:t>
            </w:r>
            <w:r>
              <w:rPr>
                <w:rStyle w:val="hm_Code ExampleChar"/>
              </w:rPr>
              <w:t>TRACE_RETIRE_COMPACT</w:t>
            </w:r>
            <w:r>
              <w:rPr>
                <w:rStyle w:val="hm_NormalChar"/>
              </w:rPr>
              <w:t xml:space="preserve"> mask bit.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EMULATR_RETIRE_TRACE_DIR</w:t>
            </w:r>
          </w:p>
        </w:tc>
        <w:tc>
          <w:tcPr>
            <w:tcBorders>
              <w:left w:val="single" w:sz="6" w:color="000000"/>
              <w:top w:val="single" w:sz="6" w:color="000000"/>
              <w:right w:val="single" w:sz="6" w:color="000000"/>
              <w:bottom w:val="single" w:sz="6" w:color="000000"/>
            </w:tcBorders>
          </w:tcPr>
          <w:p>
            <w:pPr>
              <w:pStyle w:val="hm_Normal"/>
            </w:pPr>
            <w:r>
              <w:rPr>
                <w:rStyle w:val="hm_NormalChar"/>
              </w:rPr>
              <w:t>dir path</w:t>
            </w:r>
          </w:p>
        </w:tc>
        <w:tc>
          <w:tcPr>
            <w:tcBorders>
              <w:left w:val="single" w:sz="6" w:color="000000"/>
              <w:top w:val="single" w:sz="6" w:color="000000"/>
              <w:right w:val="single" w:sz="6" w:color="000000"/>
              <w:bottom w:val="single" w:sz="6" w:color="000000"/>
            </w:tcBorders>
          </w:tcPr>
          <w:p>
            <w:pPr>
              <w:pStyle w:val="hm_Normal"/>
            </w:pPr>
            <w:r>
              <w:rPr>
                <w:rStyle w:val="hm_NormalChar"/>
              </w:rPr>
              <w:t>build-tree default</w:t>
            </w:r>
          </w:p>
        </w:tc>
        <w:tc>
          <w:tcPr>
            <w:tcBorders>
              <w:left w:val="single" w:sz="6" w:color="000000"/>
              <w:top w:val="single" w:sz="6" w:color="000000"/>
              <w:right w:val="single" w:sz="6" w:color="000000"/>
              <w:bottom w:val="single" w:sz="6" w:color="000000"/>
            </w:tcBorders>
          </w:tcPr>
          <w:p>
            <w:pPr>
              <w:pStyle w:val="hm_Normal"/>
            </w:pPr>
            <w:r>
              <w:rPr>
                <w:rStyle w:val="hm_NormalChar"/>
              </w:rPr>
              <w:t>Output directory for retire-compact / breakpoint / profiler trace files.</w:t>
            </w:r>
          </w:p>
        </w:tc>
      </w:tr>
    </w:tbl>
    <w:p>
      <w:pPr>
        <w:pStyle w:val="hm_Normal"/>
      </w:pPr>
    </w:p>
    <w:p>
      <w:pPr>
        <w:pStyle w:val="hm_Normal"/>
      </w:pPr>
      <w:r>
        <w:rPr>
          <w:rStyle w:val="hm_NormalChar"/>
        </w:rPr>
        <w:t xml:space="preserve"> </w:t>
      </w:r>
      <w:r>
        <w:rPr>
          <w:rStyle w:val="hm_Heading2Char"/>
        </w:rPr>
        <w:t>Device traces (per-subsystem, read once)</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EMULATR_IIC_TRACE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PCF8584 IIC bus transactions.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EMULATR_FLASH_TRACE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FlashRom command/erase/write activity.</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EMULATR_PIC_TRACE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the 8259 PIC pair (IRQ assert/EOI).</w:t>
            </w:r>
          </w:p>
        </w:tc>
      </w:tr>
    </w:tbl>
    <w:p>
      <w:pPr>
        <w:pStyle w:val="hm_Normal"/>
      </w:pPr>
    </w:p>
    <w:p>
      <w:pPr>
        <w:pStyle w:val="hm_Normal"/>
      </w:pPr>
      <w:r>
        <w:rPr>
          <w:rStyle w:val="hm_NormalChar"/>
        </w:rPr>
        <w:t xml:space="preserve"> </w:t>
      </w:r>
      <w:r>
        <w:rPr>
          <w:rStyle w:val="hm_Heading2Char"/>
        </w:rPr>
        <w:t>Performance / experimental</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EMULATR_TICKWARP</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tick-warp fast-forward probes at known delay-loop PCs (RSCC balloon at </w:t>
            </w:r>
            <w:r>
              <w:rPr>
                <w:rStyle w:val="hm_Code ExampleChar"/>
              </w:rPr>
              <w:t>0x7c304</w:t>
            </w:r>
            <w:r>
              <w:rPr>
                <w:rStyle w:val="hm_NormalChar"/>
              </w:rPr>
              <w:t xml:space="preserve">, spin at </w:t>
            </w:r>
            <w:r>
              <w:rPr>
                <w:rStyle w:val="hm_Code ExampleChar"/>
              </w:rPr>
              <w:t>0x1c655c</w:t>
            </w:r>
            <w:r>
              <w:rPr>
                <w:rStyle w:val="hm_NormalChar"/>
              </w:rPr>
              <w:t xml:space="preserve">). </w:t>
            </w:r>
            <w:r>
              <w:rPr>
                <w:rStyle w:val="hm_NormalChar"/>
                <w:i/>
              </w:rPr>
              <w:t>Experimental; alters timing fidelity.</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EMULATR_RPCC_LOG_AFTER</w:t>
            </w:r>
          </w:p>
        </w:tc>
        <w:tc>
          <w:tcPr>
            <w:tcBorders>
              <w:left w:val="single" w:sz="6" w:color="000000"/>
              <w:top w:val="single" w:sz="6" w:color="000000"/>
              <w:right w:val="single" w:sz="6" w:color="000000"/>
              <w:bottom w:val="single" w:sz="6" w:color="000000"/>
            </w:tcBorders>
          </w:tcPr>
          <w:p>
            <w:pPr>
              <w:pStyle w:val="hm_Normal"/>
            </w:pPr>
            <w:r>
              <w:rPr>
                <w:rStyle w:val="hm_NormalChar"/>
              </w:rPr>
              <w:t>uint (dec/hex)</w:t>
            </w:r>
          </w:p>
        </w:tc>
        <w:tc>
          <w:tcPr>
            <w:tcBorders>
              <w:left w:val="single" w:sz="6" w:color="000000"/>
              <w:top w:val="single" w:sz="6" w:color="000000"/>
              <w:right w:val="single" w:sz="6" w:color="000000"/>
              <w:bottom w:val="single" w:sz="6" w:color="000000"/>
            </w:tcBorders>
          </w:tcPr>
          <w:p>
            <w:pPr>
              <w:pStyle w:val="hm_Normal"/>
            </w:pPr>
            <w:r>
              <w:rPr>
                <w:rStyle w:val="hm_Code ExampleChar"/>
              </w:rPr>
              <w:t>185000000</w:t>
            </w:r>
          </w:p>
        </w:tc>
        <w:tc>
          <w:tcPr>
            <w:tcBorders>
              <w:left w:val="single" w:sz="6" w:color="000000"/>
              <w:top w:val="single" w:sz="6" w:color="000000"/>
              <w:right w:val="single" w:sz="6" w:color="000000"/>
              <w:bottom w:val="single" w:sz="6" w:color="000000"/>
            </w:tcBorders>
          </w:tcPr>
          <w:p>
            <w:pPr>
              <w:pStyle w:val="hm_Normal"/>
            </w:pPr>
            <w:r>
              <w:rPr>
                <w:rStyle w:val="hm_NormalChar"/>
              </w:rPr>
              <w:t>Cycle count after which the RPCC probe begins logging.</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EMULATR_RPCC_LOG_MAX</w:t>
            </w:r>
          </w:p>
        </w:tc>
        <w:tc>
          <w:tcPr>
            <w:tcBorders>
              <w:left w:val="single" w:sz="6" w:color="000000"/>
              <w:top w:val="single" w:sz="6" w:color="000000"/>
              <w:right w:val="single" w:sz="6" w:color="000000"/>
              <w:bottom w:val="single" w:sz="6" w:color="000000"/>
            </w:tcBorders>
          </w:tcPr>
          <w:p>
            <w:pPr>
              <w:pStyle w:val="hm_Normal"/>
            </w:pPr>
            <w:r>
              <w:rPr>
                <w:rStyle w:val="hm_NormalChar"/>
              </w:rPr>
              <w:t>uint (dec/hex)</w:t>
            </w:r>
          </w:p>
        </w:tc>
        <w:tc>
          <w:tcPr>
            <w:tcBorders>
              <w:left w:val="single" w:sz="6" w:color="000000"/>
              <w:top w:val="single" w:sz="6" w:color="000000"/>
              <w:right w:val="single" w:sz="6" w:color="000000"/>
              <w:bottom w:val="single" w:sz="6" w:color="000000"/>
            </w:tcBorders>
          </w:tcPr>
          <w:p>
            <w:pPr>
              <w:pStyle w:val="hm_Normal"/>
            </w:pPr>
            <w:r>
              <w:rPr>
                <w:rStyle w:val="hm_Code ExampleChar"/>
              </w:rPr>
              <w:t>200000</w:t>
            </w:r>
          </w:p>
        </w:tc>
        <w:tc>
          <w:tcPr>
            <w:tcBorders>
              <w:left w:val="single" w:sz="6" w:color="000000"/>
              <w:top w:val="single" w:sz="6" w:color="000000"/>
              <w:right w:val="single" w:sz="6" w:color="000000"/>
              <w:bottom w:val="single" w:sz="6" w:color="000000"/>
            </w:tcBorders>
          </w:tcPr>
          <w:p>
            <w:pPr>
              <w:pStyle w:val="hm_Normal"/>
            </w:pPr>
            <w:r>
              <w:rPr>
                <w:rStyle w:val="hm_NormalChar"/>
              </w:rPr>
              <w:t>Max RPCC probe log entries.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EMULATR_RPCC_LOG_FILE</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D:\EmulatR\EmulatRAppUniV4\rpcc_probe.txt</w:t>
            </w:r>
          </w:p>
        </w:tc>
        <w:tc>
          <w:tcPr>
            <w:tcBorders>
              <w:left w:val="single" w:sz="6" w:color="000000"/>
              <w:top w:val="single" w:sz="6" w:color="000000"/>
              <w:right w:val="single" w:sz="6" w:color="000000"/>
              <w:bottom w:val="single" w:sz="6" w:color="000000"/>
            </w:tcBorders>
          </w:tcPr>
          <w:p>
            <w:pPr>
              <w:pStyle w:val="hm_Normal"/>
            </w:pPr>
            <w:r>
              <w:rPr>
                <w:rStyle w:val="hm_NormalChar"/>
              </w:rPr>
              <w:t>RPCC probe output file.</w:t>
            </w:r>
          </w:p>
        </w:tc>
      </w:tr>
    </w:tbl>
    <w:p>
      <w:pPr>
        <w:pStyle w:val="hm_Normal"/>
      </w:pPr>
    </w:p>
    <w:p>
      <w:pPr>
        <w:pStyle w:val="hm_Normal"/>
      </w:pPr>
      <w:r>
        <w:rPr>
          <w:rStyle w:val="hm_NormalChar"/>
        </w:rPr>
        <w:t xml:space="preserve"> </w:t>
      </w:r>
      <w:r>
        <w:rPr>
          <w:rStyle w:val="hm_Heading2Char"/>
        </w:rPr>
        <w:t>Probe / debug gates</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EMULATR_GCT_WATCH</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Store-watch on the GCT/FRU config-tree region (PA </w:t>
            </w:r>
            <w:r>
              <w:rPr>
                <w:rStyle w:val="hm_Code ExampleChar"/>
              </w:rPr>
              <w:t>0x3f32000-0x3f33fff</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EMULATR_BREAK_ON_PA10</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Conditional break on accesses to PA </w:t>
            </w:r>
            <w:r>
              <w:rPr>
                <w:rStyle w:val="hm_Code ExampleChar"/>
              </w:rPr>
              <w:t>0x10-0x17</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EMULATR_CHECKPOINTS</w:t>
            </w:r>
          </w:p>
        </w:tc>
        <w:tc>
          <w:tcPr>
            <w:tcBorders>
              <w:left w:val="single" w:sz="6" w:color="000000"/>
              <w:top w:val="single" w:sz="6" w:color="000000"/>
              <w:right w:val="single" w:sz="6" w:color="000000"/>
              <w:bottom w:val="single" w:sz="6" w:color="000000"/>
            </w:tcBorders>
          </w:tcPr>
          <w:p>
            <w:pPr>
              <w:pStyle w:val="hm_Normal"/>
            </w:pPr>
            <w:r>
              <w:rPr>
                <w:rStyle w:val="hm_NormalChar"/>
              </w:rPr>
              <w:t>spec string</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Named PC checkpoints, e.g. </w:t>
            </w:r>
            <w:r>
              <w:rPr>
                <w:rStyle w:val="hm_Code ExampleChar"/>
              </w:rPr>
              <w:t>shcreate:0x...,shentry:0x...,isatty:0x...,rwp:0x...</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EMULATR_GATE</w:t>
            </w:r>
          </w:p>
        </w:tc>
        <w:tc>
          <w:tcPr>
            <w:tcBorders>
              <w:left w:val="single" w:sz="6" w:color="000000"/>
              <w:top w:val="single" w:sz="6" w:color="000000"/>
              <w:right w:val="single" w:sz="6" w:color="000000"/>
              <w:bottom w:val="single" w:sz="6" w:color="000000"/>
            </w:tcBorders>
          </w:tcPr>
          <w:p>
            <w:pPr>
              <w:pStyle w:val="hm_Normal"/>
            </w:pPr>
            <w:r>
              <w:rPr>
                <w:rStyle w:val="hm_NormalChar"/>
              </w:rPr>
              <w:t>spec string</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PC/condition gate spec controlling trace windowing.</w:t>
            </w:r>
          </w:p>
        </w:tc>
      </w:tr>
    </w:tbl>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rPr>
        <w:t xml:space="preserve"> </w:t>
      </w:r>
      <w:r>
        <w:rPr>
          <w:rStyle w:val="hm_Heading2Char"/>
        </w:rPr>
        <w:t>Compile-time flags (NOT runtime env vars)</w:t>
      </w:r>
    </w:p>
    <w:p>
      <w:pPr>
        <w:pStyle w:val="hm_Normal"/>
      </w:pPr>
    </w:p>
    <w:p>
      <w:pPr>
        <w:pStyle w:val="hm_Normal"/>
      </w:pPr>
      <w:r>
        <w:rPr>
          <w:rStyle w:val="hm_NormalChar"/>
        </w:rPr>
        <w:t xml:space="preserve">These appear as </w:t>
      </w:r>
      <w:r>
        <w:rPr>
          <w:rStyle w:val="hm_Code ExampleChar"/>
        </w:rPr>
        <w:t>EMULATR_</w:t>
      </w:r>
      <w:r>
        <w:rPr>
          <w:rStyle w:val="hm_NormalChar"/>
        </w:rPr>
        <w:t xml:space="preserve"> names but are CMake options / preprocessor defines baked in at build time. Setting them in the shell does nothing; they must be enabled in the build.</w:t>
      </w:r>
    </w:p>
    <w:p>
      <w:pPr>
        <w:pStyle w:val="hm_Normal"/>
      </w:pPr>
    </w:p>
    <w:tbl>
      <w:tblPr>
        <w:tblW w:w="9075" w:type="dxa"/>
        <w:tblLayout w:type="fixed"/>
        <w:tblCellMar>
          <w:top w:w="0" w:type="dxa"/>
          <w:left w:w="0" w:type="dxa"/>
          <w:bottom w:w="0" w:type="dxa"/>
          <w:right w:w="0" w:type="dxa"/>
        </w:tblCellMar>
      </w:tblPr>
      <w:tblGrid>
        <w:gridCol w:w="2985"/>
        <w:gridCol w:w="2985"/>
        <w:gridCol w:w="30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Flag</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Where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Notes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EMULATR_MEMDIAG</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CMakeLists.txt:263</w:t>
            </w:r>
            <w:r>
              <w:rPr>
                <w:rStyle w:val="hm_NormalChar"/>
              </w:rPr>
              <w:t xml:space="preserve"> (commented out)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Per-retired-instruction </w:t>
            </w:r>
            <w:r>
              <w:rPr>
                <w:rStyle w:val="hm_Code ExampleChar"/>
              </w:rPr>
              <w:t>fprintf+fflush</w:t>
            </w:r>
            <w:r>
              <w:rPr>
                <w:rStyle w:val="hm_NormalChar"/>
              </w:rPr>
              <w:t xml:space="preserve">. ~900x slowdown; </w:t>
            </w:r>
            <w:r>
              <w:rPr>
                <w:rStyle w:val="hm_NormalChar"/>
                <w:b/>
              </w:rPr>
              <w:t>keep OFF</w:t>
            </w:r>
            <w:r>
              <w:rPr>
                <w:rStyle w:val="hm_NormalChar"/>
              </w:rPr>
              <w:t>. Disabled 2026-06-01.</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EMULATR_DIAGNOSTIC_LOGGING</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CMakeLists.txt:315</w:t>
            </w:r>
            <w:r>
              <w:rPr>
                <w:rStyle w:val="hm_NormalChar"/>
              </w:rPr>
              <w:t xml:space="preserve"> option</w:t>
            </w:r>
          </w:p>
        </w:tc>
        <w:tc>
          <w:tcPr>
            <w:tcBorders>
              <w:left w:val="single" w:sz="6" w:color="000000"/>
              <w:top w:val="single" w:sz="6" w:color="000000"/>
              <w:right w:val="single" w:sz="6" w:color="000000"/>
              <w:bottom w:val="single" w:sz="6" w:color="000000"/>
            </w:tcBorders>
          </w:tcPr>
          <w:p>
            <w:pPr>
              <w:pStyle w:val="hm_Normal"/>
            </w:pPr>
            <w:r>
              <w:rPr>
                <w:rStyle w:val="hm_NormalChar"/>
              </w:rPr>
              <w:t>Centralized per-subsystem diagnostic logging; defined only in non-Release configs. Mirrored onto the test target.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EMULATR_PA_DUMP</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w:t>
            </w:r>
            <w:r>
              <w:rPr>
                <w:rStyle w:val="hm_NormalChar"/>
              </w:rPr>
              <w:t xml:space="preserve"> (test mirror)</w:t>
            </w:r>
          </w:p>
        </w:tc>
        <w:tc>
          <w:tcPr>
            <w:tcBorders>
              <w:left w:val="single" w:sz="6" w:color="000000"/>
              <w:top w:val="single" w:sz="6" w:color="000000"/>
              <w:right w:val="single" w:sz="6" w:color="000000"/>
              <w:bottom w:val="single" w:sz="6" w:color="000000"/>
            </w:tcBorders>
          </w:tcPr>
          <w:p>
            <w:pPr>
              <w:pStyle w:val="hm_Normal"/>
            </w:pPr>
            <w:r>
              <w:rPr>
                <w:rStyle w:val="hm_NormalChar"/>
              </w:rPr>
              <w:t>PA-access dump; build define.</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EMULATR_LOG_TRACE/DEBUG/INFO/WARN/ERROR/CRITICAL</w:t>
            </w:r>
          </w:p>
        </w:tc>
        <w:tc>
          <w:tcPr>
            <w:tcBorders>
              <w:left w:val="single" w:sz="6" w:color="000000"/>
              <w:top w:val="single" w:sz="6" w:color="000000"/>
              <w:right w:val="single" w:sz="6" w:color="000000"/>
              <w:bottom w:val="single" w:sz="6" w:color="000000"/>
            </w:tcBorders>
          </w:tcPr>
          <w:p>
            <w:pPr>
              <w:pStyle w:val="hm_Normal"/>
            </w:pPr>
            <w:r>
              <w:rPr>
                <w:rStyle w:val="hm_NormalChar"/>
              </w:rPr>
              <w:t>logging macros</w:t>
            </w:r>
          </w:p>
        </w:tc>
        <w:tc>
          <w:tcPr>
            <w:tcBorders>
              <w:left w:val="single" w:sz="6" w:color="000000"/>
              <w:top w:val="single" w:sz="6" w:color="000000"/>
              <w:right w:val="single" w:sz="6" w:color="000000"/>
              <w:bottom w:val="single" w:sz="6" w:color="000000"/>
            </w:tcBorders>
          </w:tcPr>
          <w:p>
            <w:pPr>
              <w:pStyle w:val="hm_Normal"/>
            </w:pPr>
            <w:r>
              <w:rPr>
                <w:rStyle w:val="hm_NormalChar"/>
              </w:rPr>
              <w:t>spdlog level selection macros, not runtime env.</w:t>
            </w:r>
          </w:p>
        </w:tc>
      </w:tr>
    </w:tbl>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 xml:space="preserve"> CLI flags that mirror env vars</w:t>
      </w:r>
    </w:p>
    <w:p>
      <w:pPr>
        <w:pStyle w:val="hm_Normal"/>
      </w:pP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CLI</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Env equivalent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--autosnapshot off</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EMULATR_AUTOSNAP=off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--no-autoload</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EMULATR_NO_AUTOLOAD=1</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--max-cycles &lt;N&gt;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(no env; default unlimited = </w:t>
            </w:r>
            <w:r>
              <w:rPr>
                <w:rStyle w:val="hm_Code ExampleChar"/>
              </w:rPr>
              <w:t>~uint64_t{0}</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--snapshot-on-pc &lt;pc&gt;[,...]</w:t>
            </w:r>
          </w:p>
        </w:tc>
        <w:tc>
          <w:tcPr>
            <w:tcBorders>
              <w:left w:val="single" w:sz="6" w:color="000000"/>
              <w:top w:val="single" w:sz="6" w:color="000000"/>
              <w:right w:val="single" w:sz="6" w:color="000000"/>
              <w:bottom w:val="single" w:sz="6" w:color="000000"/>
            </w:tcBorders>
          </w:tcPr>
          <w:p>
            <w:pPr>
              <w:pStyle w:val="hm_Normal"/>
            </w:pPr>
            <w:r>
              <w:rPr>
                <w:rStyle w:val="hm_NormalChar"/>
              </w:rPr>
              <w:t>(no env)</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--snapshot-name-tag &lt;s&gt;</w:t>
            </w:r>
          </w:p>
        </w:tc>
        <w:tc>
          <w:tcPr>
            <w:tcBorders>
              <w:left w:val="single" w:sz="6" w:color="000000"/>
              <w:top w:val="single" w:sz="6" w:color="000000"/>
              <w:right w:val="single" w:sz="6" w:color="000000"/>
              <w:bottom w:val="single" w:sz="6" w:color="000000"/>
            </w:tcBorders>
          </w:tcPr>
          <w:p>
            <w:pPr>
              <w:pStyle w:val="hm_Normal"/>
            </w:pPr>
            <w:r>
              <w:rPr>
                <w:rStyle w:val="hm_NormalChar"/>
              </w:rPr>
              <w:t>(no env)</w:t>
            </w:r>
          </w:p>
        </w:tc>
      </w:tr>
    </w:tbl>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 xml:space="preserve"> Operational recipes</w:t>
      </w:r>
    </w:p>
    <w:p>
      <w:pPr>
        <w:pStyle w:val="hm_Normal"/>
      </w:pPr>
    </w:p>
    <w:p>
      <w:pPr>
        <w:pStyle w:val="hm_Normal"/>
      </w:pPr>
      <w:r>
        <w:rPr>
          <w:rStyle w:val="hm_NormalChar"/>
          <w:b/>
        </w:rPr>
        <w:t xml:space="preserve">Reach </w:t>
      </w:r>
      <w:r>
        <w:rPr>
          <w:rStyle w:val="hm_Code ExampleChar"/>
          <w:b/>
        </w:rPr>
        <w:t>&gt;&gt;&gt;</w:t>
      </w:r>
      <w:r>
        <w:rPr>
          <w:rStyle w:val="hm_NormalChar"/>
          <w:b/>
        </w:rPr>
        <w:t xml:space="preserve"> and capture diagnostics, interactive (PuTTY console live):</w:t>
      </w:r>
    </w:p>
    <w:p>
      <w:pPr>
        <w:pStyle w:val="hm_Normal"/>
      </w:pPr>
    </w:p>
    <w:p>
      <w:pPr>
        <w:pStyle w:val="hm_Code Example"/>
      </w:pPr>
      <w:r>
        <w:rPr>
          <w:rStyle w:val="hm_Code ExampleChar"/>
        </w:rPr>
        <w:t>cd /d/EmulatR/EmulatRAppUniV4/Emulatr</w:t>
      </w:r>
    </w:p>
    <w:p>
      <w:pPr>
        <w:pStyle w:val="hm_Code Example"/>
      </w:pPr>
      <w:r>
        <w:rPr>
          <w:rStyle w:val="hm_Code ExampleChar"/>
        </w:rPr>
        <w:t>EMULATR_CONSOLE_SNAPSHOT=1 ./out/build/relwithdebinfo/Emulatr.exe \</w:t>
      </w:r>
    </w:p>
    <w:p>
      <w:pPr>
        <w:pStyle w:val="hm_Code Example"/>
      </w:pPr>
      <w:r>
        <w:rPr>
          <w:rStyle w:val="hm_Code ExampleChar"/>
        </w:rPr>
        <w:t xml:space="preserve">  --firmware firmware/ds10_v7_3.exe --autosnapshot off  2&gt; run.log</w:t>
      </w:r>
    </w:p>
    <w:p>
      <w:pPr>
        <w:pStyle w:val="hm_Normal"/>
      </w:pPr>
    </w:p>
    <w:p>
      <w:pPr>
        <w:pStyle w:val="hm_Normal"/>
      </w:pPr>
      <w:r>
        <w:rPr>
          <w:rStyle w:val="hm_NormalChar"/>
          <w:b/>
        </w:rPr>
        <w:t>Same, fully detached (interaction is via the PuTTY/TCP console, not the shell):</w:t>
      </w:r>
    </w:p>
    <w:p>
      <w:pPr>
        <w:pStyle w:val="hm_Normal"/>
      </w:pPr>
    </w:p>
    <w:p>
      <w:pPr>
        <w:pStyle w:val="hm_Code Example"/>
      </w:pPr>
      <w:r>
        <w:rPr>
          <w:rStyle w:val="hm_Code ExampleChar"/>
        </w:rPr>
        <w:t>cd /d/EmulatR/EmulatRAppUniV4/Emulatr</w:t>
      </w:r>
    </w:p>
    <w:p>
      <w:pPr>
        <w:pStyle w:val="hm_Code Example"/>
      </w:pPr>
      <w:r>
        <w:rPr>
          <w:rStyle w:val="hm_Code ExampleChar"/>
        </w:rPr>
        <w:t>EMULATR_CONSOLE_SNAPSHOT=1 nohup ./out/build/relwithdebinfo/Emulatr.exe \</w:t>
      </w:r>
    </w:p>
    <w:p>
      <w:pPr>
        <w:pStyle w:val="hm_Code Example"/>
      </w:pPr>
      <w:r>
        <w:rPr>
          <w:rStyle w:val="hm_Code ExampleChar"/>
        </w:rPr>
        <w:t xml:space="preserve">  --firmware firmware/ds10_v7_3.exe --autosnapshot off  &gt; run.log 2&gt;&amp;1 &amp;</w:t>
      </w:r>
    </w:p>
    <w:p>
      <w:pPr>
        <w:pStyle w:val="hm_Code Example"/>
      </w:pPr>
      <w:r>
        <w:rPr>
          <w:rStyle w:val="hm_Code ExampleChar"/>
        </w:rPr>
        <w:t>disown; echo "pid=$!"</w:t>
      </w:r>
    </w:p>
    <w:p>
      <w:pPr>
        <w:pStyle w:val="hm_Normal"/>
      </w:pPr>
    </w:p>
    <w:p>
      <w:pPr>
        <w:pStyle w:val="hm_Normal"/>
      </w:pPr>
      <w:r>
        <w:rPr>
          <w:rStyle w:val="hm_NormalChar"/>
          <w:b/>
        </w:rPr>
        <w:t>Stop a running instance gracefully (flushes flash NVRAM):</w:t>
      </w:r>
    </w:p>
    <w:p>
      <w:pPr>
        <w:pStyle w:val="hm_Normal"/>
      </w:pPr>
    </w:p>
    <w:p>
      <w:pPr>
        <w:pStyle w:val="hm_Code Example"/>
      </w:pPr>
      <w:r>
        <w:rPr>
          <w:rStyle w:val="hm_Code ExampleChar"/>
        </w:rPr>
        <w:t>grep graceful-stop run.log           # find the exact sentinel path it watches</w:t>
      </w:r>
    </w:p>
    <w:p>
      <w:pPr>
        <w:pStyle w:val="hm_Code Example"/>
      </w:pPr>
      <w:r>
        <w:rPr>
          <w:rStyle w:val="hm_Code ExampleChar"/>
        </w:rPr>
        <w:t>touch /d/EmulatR/EmulatRAppUniV4/Emulatr/EMULATR_STOP</w:t>
      </w:r>
    </w:p>
    <w:p>
      <w:pPr>
        <w:pStyle w:val="hm_Normal"/>
      </w:pPr>
    </w:p>
    <w:p>
      <w:pPr>
        <w:pStyle w:val="hm_Normal"/>
      </w:pPr>
      <w:r>
        <w:rPr>
          <w:rStyle w:val="hm_NormalChar"/>
          <w:b/>
        </w:rPr>
        <w:t>Genuine cold boot (no snapshot restore), quiet, for profiling:</w:t>
      </w:r>
    </w:p>
    <w:p>
      <w:pPr>
        <w:pStyle w:val="hm_Normal"/>
      </w:pPr>
    </w:p>
    <w:p>
      <w:pPr>
        <w:pStyle w:val="hm_Code Example"/>
      </w:pPr>
      <w:r>
        <w:rPr>
          <w:rStyle w:val="hm_Code ExampleChar"/>
        </w:rPr>
        <w:t>EMULATR_NO_AUTOLOAD=1 ./out/build/relwithdebinfo/Emulatr.exe \</w:t>
      </w:r>
    </w:p>
    <w:p>
      <w:pPr>
        <w:pStyle w:val="hm_Code Example"/>
      </w:pPr>
      <w:r>
        <w:rPr>
          <w:rStyle w:val="hm_Code ExampleChar"/>
        </w:rPr>
        <w:t xml:space="preserve">  --firmware firmware/ds10_v7_3.exe --autosnapshot off  2&gt; /dev/null</w:t>
      </w:r>
    </w:p>
    <w:p>
      <w:pPr>
        <w:pStyle w:val="hm_Normal"/>
      </w:pPr>
    </w:p>
    <w:p>
      <w:pPr>
        <w:pStyle w:val="hm_Normal"/>
      </w:pPr>
      <w:r>
        <w:rPr>
          <w:rStyle w:val="hm_NormalChar"/>
          <w:b/>
        </w:rPr>
        <w:t>Enable a single device trace (IIC bus, e.g. for the FRU/EEPROM path):</w:t>
      </w:r>
    </w:p>
    <w:p>
      <w:pPr>
        <w:pStyle w:val="hm_Normal"/>
      </w:pPr>
    </w:p>
    <w:p>
      <w:pPr>
        <w:pStyle w:val="hm_Code Example"/>
      </w:pPr>
      <w:r>
        <w:rPr>
          <w:rStyle w:val="hm_Code ExampleChar"/>
        </w:rPr>
        <w:t>EMULATR_IIC_TRACE=1 ./out/build/relwithdebinfo/Emulatr.exe \</w:t>
      </w:r>
    </w:p>
    <w:p>
      <w:pPr>
        <w:pStyle w:val="hm_Code Example"/>
      </w:pPr>
      <w:r>
        <w:rPr>
          <w:rStyle w:val="hm_Code ExampleChar"/>
        </w:rPr>
        <w:t xml:space="preserve">  --firmware firmware/ds10_v7_3.exe  2&gt; iic.log</w:t>
      </w:r>
    </w:p>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i/>
        </w:rPr>
        <w:t>Maintenance: regenerate by grepping getenv across EmulatRAppUniV4\Emulatr and diffing against the tables above. New runtime gates should be added here and noted in their commit.</w:t>
      </w:r>
    </w:p>
    <w:p>
      <w:bookmarkStart w:id="rId74" w:name="Kill_the_EmulatR937F86ED"/>
      <w:pPr>
        <w:pStyle w:val="Heading3"/>
        <w:numPr>
          <w:ilvl w:val="2"/>
          <w:numId w:val="1"/>
        </w:numPr>
        <w:ind w:left="567" w:hanging="567"/>
      </w:pPr>
      <w:r>
        <w:t>Kill the EmulatR</w:t>
      </w:r>
      <w:bookmarkEnd w:id="rId74"/>
      <w:r>
        <w:fldChar w:fldCharType="begin"/>
        <w:instrText xml:space="preserve">XE "bash"</w:instrText>
        <w:fldChar w:fldCharType="end"/>
      </w:r>
      <w:r>
        <w:fldChar w:fldCharType="begin"/>
        <w:instrText xml:space="preserve">XE "Clean stop"</w:instrText>
        <w:fldChar w:fldCharType="end"/>
      </w:r>
      <w:r>
        <w:fldChar w:fldCharType="begin"/>
        <w:instrText xml:space="preserve">XE "EMULATR_STOP"</w:instrText>
        <w:fldChar w:fldCharType="end"/>
      </w:r>
      <w:r>
        <w:fldChar w:fldCharType="begin"/>
        <w:instrText xml:space="preserve">XE "Hard-Kill (Force)"</w:instrText>
        <w:fldChar w:fldCharType="end"/>
      </w:r>
    </w:p>
    <w:p>
      <w:pPr>
        <w:pStyle w:val="hm_Normal"/>
      </w:pPr>
      <w:r>
        <w:rPr>
          <w:rStyle w:val="hm_NormalChar"/>
        </w:rPr>
        <w:t>On canceling the running Emulatr.exe — two ways:</w:t>
      </w:r>
    </w:p>
    <w:p>
      <w:pPr>
        <w:pStyle w:val="hm_Normal"/>
      </w:pPr>
    </w:p>
    <w:p>
      <w:pPr>
        <w:pStyle w:val="hm_Normal"/>
      </w:pPr>
      <w:r>
        <w:rPr>
          <w:rStyle w:val="hm_NormalChar"/>
        </w:rPr>
        <w:t xml:space="preserve">To cleanly stop the execution of the EmulatR.exe </w:t>
      </w:r>
    </w:p>
    <w:p>
      <w:pPr>
        <w:pStyle w:val="hm_Normal"/>
      </w:pPr>
    </w:p>
    <w:p>
      <w:pPr>
        <w:pStyle w:val="hm_Normal"/>
      </w:pPr>
      <w:r>
        <w:rPr>
          <w:rStyle w:val="hm_NormalChar"/>
        </w:rPr>
        <w:t>[Bash] touch EMULATR_STOP</w:t>
      </w:r>
    </w:p>
    <w:p>
      <w:pPr>
        <w:pStyle w:val="hm_Normal"/>
      </w:pPr>
    </w:p>
    <w:p>
      <w:pPr>
        <w:pStyle w:val="hm_Normal"/>
      </w:pPr>
    </w:p>
    <w:p>
      <w:pPr>
        <w:pStyle w:val="hm_Heading3"/>
      </w:pPr>
      <w:r>
        <w:rPr>
          <w:rStyle w:val="hm_Heading3Char"/>
        </w:rPr>
        <w:t>1. Clean stop (flushes NVRAM via ~Machine):</w:t>
      </w:r>
    </w:p>
    <w:p>
      <w:pPr>
        <w:pStyle w:val="hm_Normal"/>
      </w:pPr>
      <w:r>
        <w:rPr>
          <w:rStyle w:val="hm_NormalChar"/>
          <w:i/>
        </w:rPr>
        <w:t>bash</w:t>
      </w:r>
      <w:r>
        <w:rPr>
          <w:rStyle w:val="hm_NormalChar"/>
        </w:rPr>
        <w:t xml:space="preserve"> $touch /d/emulatr/emulatrappuniv4/emulatr/EMULATR_STOP</w:t>
      </w:r>
    </w:p>
    <w:p>
      <w:pPr>
        <w:pStyle w:val="hm_Normal"/>
      </w:pPr>
      <w:r>
        <w:rPr>
          <w:rStyle w:val="hm_NormalChar"/>
        </w:rPr>
        <w:t>The run loop polls that sentinel even mid-stall, so it'll exit within a moment and write the flash cleanly.</w:t>
      </w:r>
    </w:p>
    <w:p>
      <w:pPr>
        <w:pStyle w:val="hm_Normal"/>
      </w:pPr>
    </w:p>
    <w:p>
      <w:pPr>
        <w:pStyle w:val="hm_Heading3"/>
      </w:pPr>
      <w:r>
        <w:rPr>
          <w:rStyle w:val="hm_Heading3Char"/>
        </w:rPr>
        <w:t>2. Hard kill (instant, no flush):</w:t>
      </w:r>
    </w:p>
    <w:p>
      <w:pPr>
        <w:pStyle w:val="hm_Normal"/>
      </w:pPr>
      <w:r>
        <w:rPr>
          <w:rStyle w:val="hm_NormalChar"/>
          <w:i/>
        </w:rPr>
        <w:t>bash</w:t>
      </w:r>
      <w:r>
        <w:tab/>
      </w:r>
      <w:r>
        <w:tab/>
      </w:r>
      <w:r>
        <w:rPr>
          <w:rStyle w:val="hm_NormalChar"/>
        </w:rPr>
        <w:t>taskkill //F //IM Emulatr.exe</w:t>
      </w:r>
    </w:p>
    <w:p>
      <w:pPr>
        <w:pStyle w:val="hm_Normal"/>
      </w:pPr>
      <w:r>
        <w:rPr>
          <w:rStyle w:val="hm_NormalChar"/>
          <w:i/>
        </w:rPr>
        <w:t>bash</w:t>
      </w:r>
      <w:r>
        <w:tab/>
      </w:r>
      <w:r>
        <w:tab/>
      </w:r>
      <w:r>
        <w:rPr>
          <w:rStyle w:val="hm_NormalChar"/>
        </w:rPr>
        <w:t>taskkill //F //IM PuTTY.exe</w:t>
      </w:r>
    </w:p>
    <w:p>
      <w:bookmarkStart w:id="rId75" w:name="Known_LimitationsF8DBF647"/>
      <w:pPr>
        <w:pStyle w:val="Heading3"/>
        <w:numPr>
          <w:ilvl w:val="2"/>
          <w:numId w:val="1"/>
        </w:numPr>
        <w:ind w:left="567" w:hanging="567"/>
      </w:pPr>
      <w:r>
        <w:t>Known Limitations</w:t>
      </w:r>
      <w:bookmarkEnd w:id="rId75"/>
    </w:p>
    <w:p>
      <w:pPr>
        <w:pStyle w:val="hm_Normal"/>
      </w:pPr>
      <w:r>
        <w:rPr>
          <w:rStyle w:val="hm_NormalChar"/>
        </w:rPr>
        <w:t>Enter topic text here.</w:t>
      </w:r>
    </w:p>
    <w:p>
      <w:bookmarkStart w:id="rId76" w:name="SRM_Boot1A01AEED"/>
      <w:pPr>
        <w:pStyle w:val="Heading3"/>
        <w:numPr>
          <w:ilvl w:val="2"/>
          <w:numId w:val="1"/>
        </w:numPr>
        <w:ind w:left="567" w:hanging="567"/>
      </w:pPr>
      <w:r>
        <w:t>SRM Boot</w:t>
      </w:r>
      <w:bookmarkEnd w:id="rId76"/>
    </w:p>
    <w:p>
      <w:pPr>
        <w:pStyle w:val="hm_Normal"/>
      </w:pPr>
    </w:p>
    <w:p>
      <w:pPr>
        <w:pStyle w:val="hm_Normal"/>
      </w:pPr>
    </w:p>
    <w:p>
      <w:pPr>
        <w:pStyle w:val="hm_Normal"/>
      </w:pPr>
    </w:p>
    <w:p>
      <w:pPr>
        <w:pStyle w:val="hm_Normal"/>
      </w:pPr>
    </w:p>
    <w:p>
      <w:pPr>
        <w:pStyle w:val="hm_Normal"/>
      </w:pPr>
      <w:r>
        <w:rPr>
          <w:rStyle w:val="hm_NormalChar"/>
        </w:rPr>
        <w:t>[CON COM1 +    0.412 ms] probing hose 0, PCI</w:t>
      </w:r>
    </w:p>
    <w:p>
      <w:pPr>
        <w:pStyle w:val="hm_Normal"/>
      </w:pPr>
      <w:r>
        <w:rPr>
          <w:rStyle w:val="hm_NormalChar"/>
        </w:rPr>
        <w:t>[CON COM1 + 8421.733 ms] Testing the System</w:t>
      </w:r>
    </w:p>
    <w:p>
      <w:pPr>
        <w:pStyle w:val="hm_Normal"/>
      </w:pPr>
      <w:r>
        <w:rPr>
          <w:rStyle w:val="hm_NormalChar"/>
        </w:rPr>
        <w:t>[CON COM1 +    1.002 ms] initializing GCT/FRU at 3f32000</w:t>
      </w:r>
    </w:p>
    <w:p>
      <w:pPr>
        <w:pStyle w:val="hm_Normal"/>
      </w:pPr>
    </w:p>
    <w:p>
      <w:pPr>
        <w:pStyle w:val="hm_Normal"/>
      </w:pPr>
      <w:r>
        <w:rPr>
          <w:rStyle w:val="hm_NormalChar"/>
        </w:rPr>
        <w:t>Enter topic text here.</w:t>
      </w:r>
    </w:p>
    <w:p>
      <w:bookmarkStart w:id="rId77" w:name="SRM_Commands__PromptE71BBDC7"/>
      <w:pPr>
        <w:pStyle w:val="Heading3"/>
        <w:numPr>
          <w:ilvl w:val="2"/>
          <w:numId w:val="1"/>
        </w:numPr>
        <w:ind w:left="567" w:hanging="567"/>
      </w:pPr>
      <w:r>
        <w:t>SRM Commands &gt;&gt;&gt; Prompt</w:t>
      </w:r>
      <w:bookmarkEnd w:id="rId77"/>
    </w:p>
    <w:p>
      <w:pPr>
        <w:pStyle w:val="hm_Normal"/>
      </w:pP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&gt;&gt;&gt;show (display the stored and active variable)</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&gt;&gt;&gt;set  (change the value of this variable)</w:t>
      </w:r>
    </w:p>
    <w:p>
      <w:pPr>
        <w:pStyle w:val="hm_Normal"/>
      </w:pPr>
    </w:p>
    <w:tbl>
      <w:tblPr>
        <w:tblW w:w="9075" w:type="dxa"/>
        <w:tblLayout w:type="fixed"/>
        <w:tblCellMar>
          <w:top w:w="0" w:type="dxa"/>
          <w:left w:w="0" w:type="dxa"/>
          <w:bottom w:w="0" w:type="dxa"/>
          <w:right w:w="0" w:type="dxa"/>
        </w:tblCellMar>
      </w:tblPr>
      <w:tblGrid>
        <w:gridCol w:w="2850"/>
        <w:gridCol w:w="3060"/>
        <w:gridCol w:w="306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Command</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Usage / Value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auto_action</w:t>
            </w:r>
          </w:p>
        </w:tc>
        <w:tc>
          <w:tcPr>
            <w:tcBorders>
              <w:left w:val="single" w:sz="6" w:color="000000"/>
              <w:top w:val="single" w:sz="6" w:color="000000"/>
              <w:right w:val="single" w:sz="6" w:color="000000"/>
              <w:bottom w:val="single" w:sz="6" w:color="000000"/>
            </w:tcBorders>
          </w:tcPr>
          <w:p>
            <w:pPr>
              <w:pStyle w:val="hm_Normal"/>
              <w:numPr>
                <w:ilvl w:val="0"/>
                <w:numId w:val="2"/>
              </w:numPr>
            </w:pPr>
            <w:r>
              <w:rPr>
                <w:rStyle w:val="hm_NormalChar"/>
              </w:rPr>
              <w:t>BOOT</w:t>
            </w:r>
          </w:p>
          <w:p>
            <w:pPr>
              <w:pStyle w:val="hm_Normal"/>
              <w:numPr>
                <w:ilvl w:val="0"/>
                <w:numId w:val="2"/>
              </w:numPr>
            </w:pPr>
            <w:r>
              <w:rPr>
                <w:rStyle w:val="hm_NormalChar"/>
              </w:rPr>
              <w:t xml:space="preserve">HALT  (TODO integration with : </w:t>
            </w:r>
            <w:r>
              <w:rPr>
                <w:rFonts w:ascii="Lucida Console" w:hAnsi="Lucida Console"/>
                <w:sz w:val="18"/>
                <w:color w:val="000000"/>
              </w:rPr>
              <w:t>$ touch /d/EmulatR/EmulatRAppUniV4/Emulatr/EMULATR_STOP)</w:t>
            </w:r>
          </w:p>
          <w:p>
            <w:pPr>
              <w:pStyle w:val="hm_Normal"/>
              <w:numPr>
                <w:ilvl w:val="0"/>
                <w:numId w:val="2"/>
              </w:numPr>
            </w:pPr>
            <w:r>
              <w:rPr>
                <w:rStyle w:val="hm_NormalChar"/>
              </w:rPr>
              <w:t>RESTART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Specifies the action the SRM console takes after a power-up, a system halt, or an unrecoverable error — i.e. whether the console stops at the </w:t>
            </w:r>
            <w:r>
              <w:rPr>
                <w:rFonts w:ascii="Courier New" w:hAnsi="Courier New"/>
                <w:sz w:val="24"/>
                <w:color w:val="003366"/>
              </w:rPr>
              <w:t>&gt;&gt;&gt;</w:t>
            </w:r>
            <w:r>
              <w:rPr>
                <w:rStyle w:val="hm_NormalChar"/>
              </w:rPr>
              <w:t xml:space="preserve"> prompt or starts the operating system automatically.</w:t>
            </w:r>
          </w:p>
          <w:p>
            <w:pPr>
              <w:pStyle w:val="hm_Normal"/>
            </w:pPr>
          </w:p>
          <w:p>
            <w:pPr>
              <w:pStyle w:val="hm_Normal"/>
              <w:numPr>
                <w:ilvl w:val="0"/>
                <w:numId w:val="2"/>
              </w:numPr>
            </w:pPr>
            <w:r>
              <w:rPr>
                <w:rStyle w:val="hm_NormalChar"/>
                <w:b/>
              </w:rPr>
              <w:t>HALT</w:t>
            </w:r>
            <w:r>
              <w:rPr>
                <w:rStyle w:val="hm_NormalChar"/>
              </w:rPr>
              <w:t xml:space="preserve"> — Halts at the console prompt and waits for an operator command; the OS is not started automatically. This is the default.</w:t>
            </w:r>
          </w:p>
          <w:p>
            <w:pPr>
              <w:pStyle w:val="hm_Normal"/>
              <w:numPr>
                <w:ilvl w:val="0"/>
                <w:numId w:val="2"/>
              </w:numPr>
            </w:pPr>
            <w:r>
              <w:rPr>
                <w:rStyle w:val="hm_NormalChar"/>
                <w:b/>
              </w:rPr>
              <w:t>BOOT</w:t>
            </w:r>
            <w:r>
              <w:rPr>
                <w:rStyle w:val="hm_NormalChar"/>
              </w:rPr>
              <w:t xml:space="preserve"> — Automatically boots the operating system using </w:t>
            </w:r>
            <w:r>
              <w:rPr>
                <w:rStyle w:val="hm_NormalChar"/>
                <w:i/>
              </w:rPr>
              <w:t>bootdef_dev</w:t>
            </w:r>
            <w:r>
              <w:rPr>
                <w:rStyle w:val="hm_NormalChar"/>
              </w:rPr>
              <w:t xml:space="preserve"> and </w:t>
            </w:r>
            <w:r>
              <w:rPr>
                <w:rStyle w:val="hm_NormalChar"/>
                <w:i/>
              </w:rPr>
              <w:t>boot_osflags</w:t>
            </w:r>
            <w:r>
              <w:rPr>
                <w:rStyle w:val="hm_NormalChar"/>
              </w:rPr>
              <w:t>.</w:t>
            </w:r>
          </w:p>
          <w:p>
            <w:pPr>
              <w:pStyle w:val="hm_Normal"/>
              <w:numPr>
                <w:ilvl w:val="0"/>
                <w:numId w:val="2"/>
              </w:numPr>
            </w:pPr>
            <w:r>
              <w:rPr>
                <w:rStyle w:val="hm_NormalChar"/>
                <w:b/>
              </w:rPr>
              <w:t>RESTART</w:t>
            </w:r>
            <w:r>
              <w:rPr>
                <w:rStyle w:val="hm_NormalChar"/>
              </w:rPr>
              <w:t xml:space="preserve"> — Attempts to restart a previously running operating system; if the restart fails, falls back to BOOT.</w:t>
            </w:r>
          </w:p>
          <w:p>
            <w:pPr>
              <w:pStyle w:val="hm_Normal"/>
            </w:pPr>
          </w:p>
          <w:p>
            <w:pPr>
              <w:pStyle w:val="hm_Normal"/>
            </w:pPr>
            <w:r>
              <w:rPr>
                <w:rStyle w:val="hm_NormalChar"/>
              </w:rPr>
              <w:t>On EmulatR, HALT is the default and currently the only fully implemented action; BOOT and RESTART are planned.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Device, or device list, that the system will actually use for the next bootstrap. Normally derived by the console from </w:t>
            </w:r>
            <w:r>
              <w:rPr>
                <w:rStyle w:val="hm_NormalChar"/>
                <w:i/>
              </w:rPr>
              <w:t>bootdef_dev</w:t>
            </w:r>
            <w:r>
              <w:rPr>
                <w:rStyle w:val="hm_NormalChar"/>
              </w:rPr>
              <w:t>; you rarely set it directly.</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boot_file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Name of the boot file (secondary bootstrap or kernel image) loaded during a bootstrap. Empty selects the operating system's default.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boot_osflags</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Default operating-system boot flags passed to the OS at bootstrap (for OpenVMS, the system-root number and flag bits; for Tru64 UNIX, flags such as </w:t>
            </w:r>
            <w:r>
              <w:rPr>
                <w:rStyle w:val="hm_NormalChar"/>
                <w:i/>
              </w:rPr>
              <w:t>a</w:t>
            </w:r>
            <w:r>
              <w:rPr>
                <w:rStyle w:val="hm_NormalChar"/>
              </w:rPr>
              <w:t xml:space="preserve"> for multi-user autoboot). Used when </w:t>
            </w:r>
            <w:r>
              <w:rPr>
                <w:rStyle w:val="hm_NormalChar"/>
                <w:i/>
              </w:rPr>
              <w:t>boot</w:t>
            </w:r>
            <w:r>
              <w:rPr>
                <w:rStyle w:val="hm_NormalChar"/>
              </w:rPr>
              <w:t xml:space="preserve"> is issued with no </w:t>
            </w:r>
            <w:r>
              <w:rPr>
                <w:rStyle w:val="hm_NormalChar"/>
                <w:i/>
              </w:rPr>
              <w:t>-flags</w:t>
            </w:r>
            <w:r>
              <w:rPr>
                <w:rStyle w:val="hm_NormalChar"/>
              </w:rPr>
              <w:t xml:space="preserve"> argument.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boot_reset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a full hardware reset and re-initialization is performed before each bootstrap. </w:t>
            </w:r>
            <w:r>
              <w:rPr>
                <w:rStyle w:val="hm_NormalChar"/>
                <w:b/>
              </w:rPr>
              <w:t>OFF</w:t>
            </w:r>
            <w:r>
              <w:rPr>
                <w:rStyle w:val="hm_NormalChar"/>
              </w:rPr>
              <w:t xml:space="preserve"> performs a warm boot; </w:t>
            </w:r>
            <w:r>
              <w:rPr>
                <w:rStyle w:val="hm_NormalChar"/>
                <w:b/>
              </w:rPr>
              <w:t>ON</w:t>
            </w:r>
            <w:r>
              <w:rPr>
                <w:rStyle w:val="hm_NormalChar"/>
              </w:rPr>
              <w:t xml:space="preserve"> forces a cold reset first.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bootbios</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Boots the alternate console / BIOS firmware image (AlphaBIOS / ARC) when one is present, instead of the SRM bootstrap.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bootdef_dev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Primary setting most operators use: the default boot device (or ordered device list) the console boots from when </w:t>
            </w:r>
            <w:r>
              <w:rPr>
                <w:rStyle w:val="hm_NormalChar"/>
                <w:i/>
              </w:rPr>
              <w:t>boot</w:t>
            </w:r>
            <w:r>
              <w:rPr>
                <w:rStyle w:val="hm_NormalChar"/>
              </w:rPr>
              <w:t xml:space="preserve"> is typed with no device argument.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device the system actually booted from during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booted_file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boot file actually loaded during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booted_osflags</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boot flags actually in effect for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char_set</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Console character-set selector. </w:t>
            </w:r>
            <w:r>
              <w:rPr>
                <w:rStyle w:val="hm_NormalChar"/>
                <w:b/>
              </w:rPr>
              <w:t>0</w:t>
            </w:r>
            <w:r>
              <w:rPr>
                <w:rStyle w:val="hm_NormalChar"/>
              </w:rPr>
              <w:t xml:space="preserve"> selects the default (multinational) set.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com1_baud</w:t>
            </w:r>
          </w:p>
        </w:tc>
        <w:tc>
          <w:tcPr>
            <w:tcBorders>
              <w:left w:val="single" w:sz="6" w:color="000000"/>
              <w:top w:val="single" w:sz="6" w:color="000000"/>
              <w:right w:val="single" w:sz="6" w:color="000000"/>
              <w:bottom w:val="single" w:sz="6" w:color="000000"/>
            </w:tcBorders>
          </w:tcPr>
          <w:p>
            <w:pPr>
              <w:pStyle w:val="hm_Normal"/>
            </w:pPr>
            <w:r>
              <w:rPr>
                <w:rStyle w:val="hm_NormalChar"/>
              </w:rPr>
              <w:t>9600</w:t>
            </w:r>
          </w:p>
        </w:tc>
        <w:tc>
          <w:tcPr>
            <w:tcBorders>
              <w:left w:val="single" w:sz="6" w:color="000000"/>
              <w:top w:val="single" w:sz="6" w:color="000000"/>
              <w:right w:val="single" w:sz="6" w:color="000000"/>
              <w:bottom w:val="single" w:sz="6" w:color="000000"/>
            </w:tcBorders>
          </w:tcPr>
          <w:p>
            <w:pPr>
              <w:pStyle w:val="hm_Normal"/>
            </w:pPr>
            <w:r>
              <w:rPr>
                <w:rStyle w:val="hm_NormalChar"/>
              </w:rPr>
              <w:t>Line speed (baud rate) for serial port COM1.</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com1_flow</w:t>
            </w:r>
          </w:p>
        </w:tc>
        <w:tc>
          <w:tcPr>
            <w:tcBorders>
              <w:left w:val="single" w:sz="6" w:color="000000"/>
              <w:top w:val="single" w:sz="6" w:color="000000"/>
              <w:right w:val="single" w:sz="6" w:color="000000"/>
              <w:bottom w:val="single" w:sz="6" w:color="000000"/>
            </w:tcBorders>
          </w:tcPr>
          <w:p>
            <w:pPr>
              <w:pStyle w:val="hm_Normal"/>
            </w:pPr>
            <w:r>
              <w:rPr>
                <w:rStyle w:val="hm_NormalChar"/>
              </w:rPr>
              <w:t>NONE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Flow control for COM1: </w:t>
            </w:r>
            <w:r>
              <w:rPr>
                <w:rStyle w:val="hm_NormalChar"/>
                <w:b/>
              </w:rPr>
              <w:t>NONE</w:t>
            </w:r>
            <w:r>
              <w:rPr>
                <w:rStyle w:val="hm_NormalChar"/>
              </w:rPr>
              <w:t xml:space="preserve">, </w:t>
            </w:r>
            <w:r>
              <w:rPr>
                <w:rStyle w:val="hm_NormalChar"/>
                <w:b/>
              </w:rPr>
              <w:t>SOFTWARE</w:t>
            </w:r>
            <w:r>
              <w:rPr>
                <w:rStyle w:val="hm_NormalChar"/>
              </w:rPr>
              <w:t xml:space="preserve"> (XON/XOFF), or </w:t>
            </w:r>
            <w:r>
              <w:rPr>
                <w:rStyle w:val="hm_NormalChar"/>
                <w:b/>
              </w:rPr>
              <w:t>HARDWARE</w:t>
            </w:r>
            <w:r>
              <w:rPr>
                <w:rStyle w:val="hm_NormalChar"/>
              </w:rPr>
              <w:t xml:space="preserve"> (RTS/CTS).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com1_mode</w:t>
            </w:r>
          </w:p>
        </w:tc>
        <w:tc>
          <w:tcPr>
            <w:tcBorders>
              <w:left w:val="single" w:sz="6" w:color="000000"/>
              <w:top w:val="single" w:sz="6" w:color="000000"/>
              <w:right w:val="single" w:sz="6" w:color="000000"/>
              <w:bottom w:val="single" w:sz="6" w:color="000000"/>
            </w:tcBorders>
          </w:tcPr>
          <w:p>
            <w:pPr>
              <w:pStyle w:val="hm_Normal"/>
            </w:pPr>
            <w:r>
              <w:rPr>
                <w:rStyle w:val="hm_NormalChar"/>
              </w:rPr>
              <w:t>SNOOP</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Operating mode of COM1. </w:t>
            </w:r>
            <w:r>
              <w:rPr>
                <w:rStyle w:val="hm_NormalChar"/>
                <w:b/>
              </w:rPr>
              <w:t>SNOOP</w:t>
            </w:r>
            <w:r>
              <w:rPr>
                <w:rStyle w:val="hm_NormalChar"/>
              </w:rPr>
              <w:t xml:space="preserve"> passively monitors the line in addition to normal console traffic.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com1_modem</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modem-control signals (DTR/DSR/DCD) are honored on COM1. </w:t>
            </w:r>
            <w:r>
              <w:rPr>
                <w:rStyle w:val="hm_NormalChar"/>
                <w:b/>
              </w:rPr>
              <w:t>OFF</w:t>
            </w:r>
            <w:r>
              <w:rPr>
                <w:rStyle w:val="hm_NormalChar"/>
              </w:rPr>
              <w:t xml:space="preserve"> ignores modem signals.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com2_baud</w:t>
            </w:r>
          </w:p>
        </w:tc>
        <w:tc>
          <w:tcPr>
            <w:tcBorders>
              <w:left w:val="single" w:sz="6" w:color="000000"/>
              <w:top w:val="single" w:sz="6" w:color="000000"/>
              <w:right w:val="single" w:sz="6" w:color="000000"/>
              <w:bottom w:val="single" w:sz="6" w:color="000000"/>
            </w:tcBorders>
          </w:tcPr>
          <w:p>
            <w:pPr>
              <w:pStyle w:val="hm_Normal"/>
            </w:pPr>
            <w:r>
              <w:rPr>
                <w:rStyle w:val="hm_NormalChar"/>
              </w:rPr>
              <w:t>9600</w:t>
            </w:r>
          </w:p>
        </w:tc>
        <w:tc>
          <w:tcPr>
            <w:tcBorders>
              <w:left w:val="single" w:sz="6" w:color="000000"/>
              <w:top w:val="single" w:sz="6" w:color="000000"/>
              <w:right w:val="single" w:sz="6" w:color="000000"/>
              <w:bottom w:val="single" w:sz="6" w:color="000000"/>
            </w:tcBorders>
          </w:tcPr>
          <w:p>
            <w:pPr>
              <w:pStyle w:val="hm_Normal"/>
            </w:pPr>
            <w:r>
              <w:rPr>
                <w:rStyle w:val="hm_NormalChar"/>
              </w:rPr>
              <w:t>Line speed (baud rate) for serial port COM2.</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com2_flow</w:t>
            </w:r>
          </w:p>
        </w:tc>
        <w:tc>
          <w:tcPr>
            <w:tcBorders>
              <w:left w:val="single" w:sz="6" w:color="000000"/>
              <w:top w:val="single" w:sz="6" w:color="000000"/>
              <w:right w:val="single" w:sz="6" w:color="000000"/>
              <w:bottom w:val="single" w:sz="6" w:color="000000"/>
            </w:tcBorders>
          </w:tcPr>
          <w:p>
            <w:pPr>
              <w:pStyle w:val="hm_Normal"/>
            </w:pPr>
            <w:r>
              <w:rPr>
                <w:rStyle w:val="hm_NormalChar"/>
              </w:rPr>
              <w:t>SOFTWARE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Flow control for COM2: </w:t>
            </w:r>
            <w:r>
              <w:rPr>
                <w:rStyle w:val="hm_NormalChar"/>
                <w:b/>
              </w:rPr>
              <w:t>NONE</w:t>
            </w:r>
            <w:r>
              <w:rPr>
                <w:rStyle w:val="hm_NormalChar"/>
              </w:rPr>
              <w:t xml:space="preserve">, </w:t>
            </w:r>
            <w:r>
              <w:rPr>
                <w:rStyle w:val="hm_NormalChar"/>
                <w:b/>
              </w:rPr>
              <w:t>SOFTWARE</w:t>
            </w:r>
            <w:r>
              <w:rPr>
                <w:rStyle w:val="hm_NormalChar"/>
              </w:rPr>
              <w:t xml:space="preserve"> (XON/XOFF), or </w:t>
            </w:r>
            <w:r>
              <w:rPr>
                <w:rStyle w:val="hm_NormalChar"/>
                <w:b/>
              </w:rPr>
              <w:t>HARDWARE</w:t>
            </w:r>
            <w:r>
              <w:rPr>
                <w:rStyle w:val="hm_NormalChar"/>
              </w:rPr>
              <w:t xml:space="preserve"> (RTS/CTS).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com2_modem</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modem-control signals are honored on COM2. </w:t>
            </w:r>
            <w:r>
              <w:rPr>
                <w:rStyle w:val="hm_NormalChar"/>
                <w:b/>
              </w:rPr>
              <w:t>OFF</w:t>
            </w:r>
            <w:r>
              <w:rPr>
                <w:rStyle w:val="hm_NormalChar"/>
              </w:rPr>
              <w:t xml:space="preserve"> ignores modem signals.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console</w:t>
            </w:r>
          </w:p>
        </w:tc>
        <w:tc>
          <w:tcPr>
            <w:tcBorders>
              <w:left w:val="single" w:sz="6" w:color="000000"/>
              <w:top w:val="single" w:sz="6" w:color="000000"/>
              <w:right w:val="single" w:sz="6" w:color="000000"/>
              <w:bottom w:val="single" w:sz="6" w:color="000000"/>
            </w:tcBorders>
          </w:tcPr>
          <w:p>
            <w:pPr>
              <w:pStyle w:val="hm_Normal"/>
            </w:pPr>
            <w:r>
              <w:rPr>
                <w:rStyle w:val="hm_NormalChar"/>
              </w:rPr>
              <w:t>serial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Selects the console terminal: </w:t>
            </w:r>
            <w:r>
              <w:rPr>
                <w:rStyle w:val="hm_NormalChar"/>
                <w:b/>
              </w:rPr>
              <w:t>serial</w:t>
            </w:r>
            <w:r>
              <w:rPr>
                <w:rStyle w:val="hm_NormalChar"/>
              </w:rPr>
              <w:t xml:space="preserve"> (a COM port) or </w:t>
            </w:r>
            <w:r>
              <w:rPr>
                <w:rStyle w:val="hm_NormalChar"/>
                <w:b/>
              </w:rPr>
              <w:t>graphics</w:t>
            </w:r>
            <w:r>
              <w:rPr>
                <w:rStyle w:val="hm_NormalChar"/>
              </w:rPr>
              <w:t xml:space="preserve"> (attached VGA/keyboard). Determines where SRM console I/O is directed.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console_memory_allocation</w:t>
            </w:r>
          </w:p>
        </w:tc>
        <w:tc>
          <w:tcPr>
            <w:tcBorders>
              <w:left w:val="single" w:sz="6" w:color="000000"/>
              <w:top w:val="single" w:sz="6" w:color="000000"/>
              <w:right w:val="single" w:sz="6" w:color="000000"/>
              <w:bottom w:val="single" w:sz="6" w:color="000000"/>
            </w:tcBorders>
          </w:tcPr>
          <w:p>
            <w:pPr>
              <w:pStyle w:val="hm_Normal"/>
            </w:pPr>
            <w:r>
              <w:rPr>
                <w:rStyle w:val="hm_NormalChar"/>
              </w:rPr>
              <w:t>old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Console heap-allocation scheme. </w:t>
            </w:r>
            <w:r>
              <w:rPr>
                <w:rStyle w:val="hm_NormalChar"/>
                <w:b/>
              </w:rPr>
              <w:t>old</w:t>
            </w:r>
            <w:r>
              <w:rPr>
                <w:rStyle w:val="hm_NormalChar"/>
              </w:rPr>
              <w:t xml:space="preserve"> uses the legacy memory layout; </w:t>
            </w:r>
            <w:r>
              <w:rPr>
                <w:rStyle w:val="hm_NormalChar"/>
                <w:b/>
              </w:rPr>
              <w:t>new</w:t>
            </w:r>
            <w:r>
              <w:rPr>
                <w:rStyle w:val="hm_NormalChar"/>
              </w:rPr>
              <w:t xml:space="preserve"> uses the revised layout.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controlp</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Ctrl/P as the console halt / attention character. </w:t>
            </w:r>
            <w:r>
              <w:rPr>
                <w:rStyle w:val="hm_NormalChar"/>
                <w:b/>
              </w:rPr>
              <w:t>ON</w:t>
            </w:r>
            <w:r>
              <w:rPr>
                <w:rStyle w:val="hm_NormalChar"/>
              </w:rPr>
              <w:t xml:space="preserve"> lets Ctrl/P interrupt to the </w:t>
            </w:r>
            <w:r>
              <w:rPr>
                <w:rFonts w:ascii="Courier New" w:hAnsi="Courier New"/>
                <w:sz w:val="24"/>
                <w:color w:val="003366"/>
              </w:rPr>
              <w:t>&gt;&gt;&gt;</w:t>
            </w:r>
            <w:r>
              <w:rPr>
                <w:rStyle w:val="hm_NormalChar"/>
              </w:rPr>
              <w:t xml:space="preserve"> prompt.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d_bell</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sound the console bell when a diagnostic error is detected.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d_cleanup</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perform resource cleanup (free buffers, reset devices) after a test run completes.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d_complete</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each selected test to full completion rather than stopping at the first failure.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d_eop</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report at the end of each pass (end-of-pass messages).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d_group</w:t>
            </w:r>
          </w:p>
        </w:tc>
        <w:tc>
          <w:tcPr>
            <w:tcBorders>
              <w:left w:val="single" w:sz="6" w:color="000000"/>
              <w:top w:val="single" w:sz="6" w:color="000000"/>
              <w:right w:val="single" w:sz="6" w:color="000000"/>
              <w:bottom w:val="single" w:sz="6" w:color="000000"/>
            </w:tcBorders>
          </w:tcPr>
          <w:p>
            <w:pPr>
              <w:pStyle w:val="hm_Normal"/>
            </w:pPr>
            <w:r>
              <w:rPr>
                <w:rStyle w:val="hm_NormalChar"/>
              </w:rPr>
              <w:t>field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which test group to run, e.g. </w:t>
            </w:r>
            <w:r>
              <w:rPr>
                <w:rStyle w:val="hm_NormalChar"/>
                <w:b/>
              </w:rPr>
              <w:t>field</w:t>
            </w:r>
            <w:r>
              <w:rPr>
                <w:rStyle w:val="hm_NormalChar"/>
              </w:rPr>
              <w:t xml:space="preserve"> (field-service set) or </w:t>
            </w:r>
            <w:r>
              <w:rPr>
                <w:rStyle w:val="hm_NormalChar"/>
                <w:b/>
              </w:rPr>
              <w:t>mfg</w:t>
            </w:r>
            <w:r>
              <w:rPr>
                <w:rStyle w:val="hm_NormalChar"/>
              </w:rPr>
              <w:t xml:space="preserve"> (manufacturing set).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d_harderr</w:t>
            </w:r>
          </w:p>
        </w:tc>
        <w:tc>
          <w:tcPr>
            <w:tcBorders>
              <w:left w:val="single" w:sz="6" w:color="000000"/>
              <w:top w:val="single" w:sz="6" w:color="000000"/>
              <w:right w:val="single" w:sz="6" w:color="000000"/>
              <w:bottom w:val="single" w:sz="6" w:color="000000"/>
            </w:tcBorders>
          </w:tcPr>
          <w:p>
            <w:pPr>
              <w:pStyle w:val="hm_Normal"/>
            </w:pPr>
            <w:r>
              <w:rPr>
                <w:rStyle w:val="hm_NormalChar"/>
              </w:rPr>
              <w:t>halt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action taken on a hard (unrecoverable) error — </w:t>
            </w:r>
            <w:r>
              <w:rPr>
                <w:rStyle w:val="hm_NormalChar"/>
                <w:b/>
              </w:rPr>
              <w:t>halt</w:t>
            </w:r>
            <w:r>
              <w:rPr>
                <w:rStyle w:val="hm_NormalChar"/>
              </w:rPr>
              <w:t xml:space="preserve"> stops, </w:t>
            </w:r>
            <w:r>
              <w:rPr>
                <w:rStyle w:val="hm_NormalChar"/>
                <w:b/>
              </w:rPr>
              <w:t>continue</w:t>
            </w:r>
            <w:r>
              <w:rPr>
                <w:rStyle w:val="hm_NormalChar"/>
              </w:rPr>
              <w:t xml:space="preserve"> proceeds to the next test.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d_loghard</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record hard errors in the console error log.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d_logsoft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record soft (recoverable) errors in the console error log.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d_omit</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Diagnostics: list of individual tests to skip during a run.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d_oper</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allow operator-interactive tests (those that need a response or external loopback).</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d_passes</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number of times the selected test sequence is repeated.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d_quick</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an abbreviated (quick) version of each test for faster coverage.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d_report</w:t>
            </w:r>
          </w:p>
        </w:tc>
        <w:tc>
          <w:tcPr>
            <w:tcBorders>
              <w:left w:val="single" w:sz="6" w:color="000000"/>
              <w:top w:val="single" w:sz="6" w:color="000000"/>
              <w:right w:val="single" w:sz="6" w:color="000000"/>
              <w:bottom w:val="single" w:sz="6" w:color="000000"/>
            </w:tcBorders>
          </w:tcPr>
          <w:p>
            <w:pPr>
              <w:pStyle w:val="hm_Normal"/>
            </w:pPr>
            <w:r>
              <w:rPr>
                <w:rStyle w:val="hm_NormalChar"/>
              </w:rPr>
              <w:t>full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report verbosity — </w:t>
            </w:r>
            <w:r>
              <w:rPr>
                <w:rStyle w:val="hm_NormalChar"/>
                <w:b/>
              </w:rPr>
              <w:t>full</w:t>
            </w:r>
            <w:r>
              <w:rPr>
                <w:rStyle w:val="hm_NormalChar"/>
              </w:rPr>
              <w:t xml:space="preserve">, </w:t>
            </w:r>
            <w:r>
              <w:rPr>
                <w:rStyle w:val="hm_NormalChar"/>
                <w:b/>
              </w:rPr>
              <w:t>summary</w:t>
            </w:r>
            <w:r>
              <w:rPr>
                <w:rStyle w:val="hm_NormalChar"/>
              </w:rPr>
              <w:t xml:space="preserve">, or </w:t>
            </w:r>
            <w:r>
              <w:rPr>
                <w:rStyle w:val="hm_NormalChar"/>
                <w:b/>
              </w:rPr>
              <w:t>summary-only</w:t>
            </w:r>
            <w:r>
              <w:rPr>
                <w:rStyle w:val="hm_NormalChar"/>
              </w:rPr>
              <w:t xml:space="preserve"> output.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d_runtime</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maximum run time, in minutes, for the test sequence. </w:t>
            </w:r>
            <w:r>
              <w:rPr>
                <w:rStyle w:val="hm_NormalChar"/>
                <w:b/>
              </w:rPr>
              <w:t>0</w:t>
            </w:r>
            <w:r>
              <w:rPr>
                <w:rStyle w:val="hm_NormalChar"/>
              </w:rPr>
              <w:t xml:space="preserve"> means no limit.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d_softerr</w:t>
            </w:r>
          </w:p>
        </w:tc>
        <w:tc>
          <w:tcPr>
            <w:tcBorders>
              <w:left w:val="single" w:sz="6" w:color="000000"/>
              <w:top w:val="single" w:sz="6" w:color="000000"/>
              <w:right w:val="single" w:sz="6" w:color="000000"/>
              <w:bottom w:val="single" w:sz="6" w:color="000000"/>
            </w:tcBorders>
          </w:tcPr>
          <w:p>
            <w:pPr>
              <w:pStyle w:val="hm_Normal"/>
            </w:pPr>
            <w:r>
              <w:rPr>
                <w:rStyle w:val="hm_NormalChar"/>
              </w:rPr>
              <w:t>continue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action taken on a soft error — </w:t>
            </w:r>
            <w:r>
              <w:rPr>
                <w:rStyle w:val="hm_NormalChar"/>
                <w:b/>
              </w:rPr>
              <w:t>continue</w:t>
            </w:r>
            <w:r>
              <w:rPr>
                <w:rStyle w:val="hm_NormalChar"/>
              </w:rPr>
              <w:t xml:space="preserve"> or </w:t>
            </w:r>
            <w:r>
              <w:rPr>
                <w:rStyle w:val="hm_NormalChar"/>
                <w:b/>
              </w:rPr>
              <w:t>halt</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d_startup</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the diagnostic sequence automatically at console startup.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d_status</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emit periodic in-progress status messages while tests run.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d_trace</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trace test execution (verbose per-step tracing) for debugging the diagnostics themselves.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d_verbose</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overall verbosity level; higher values produce more detailed output.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dump_dev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Device to which a system crash / memory dump is written.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enable_audit</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Enable the console audit / event log, recording significant console and boot events.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ffauto</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Fast-fault automatic handling. When </w:t>
            </w:r>
            <w:r>
              <w:rPr>
                <w:rStyle w:val="hm_NormalChar"/>
                <w:b/>
              </w:rPr>
              <w:t>ON</w:t>
            </w:r>
            <w:r>
              <w:rPr>
                <w:rStyle w:val="hm_NormalChar"/>
              </w:rPr>
              <w:t>, the console automatically advances through the fail-fast / fault sequence without operator prompts.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ffnext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Fast-fault step control: advances to the next item in the fail-fast sequence.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full_powerup_diags</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Run the complete power-up self-test suite. </w:t>
            </w:r>
            <w:r>
              <w:rPr>
                <w:rStyle w:val="hm_NormalChar"/>
                <w:b/>
              </w:rPr>
              <w:t>ON</w:t>
            </w:r>
            <w:r>
              <w:rPr>
                <w:rStyle w:val="hm_NormalChar"/>
              </w:rPr>
              <w:t xml:space="preserve"> runs full diagnostics; </w:t>
            </w:r>
            <w:r>
              <w:rPr>
                <w:rStyle w:val="hm_NormalChar"/>
                <w:b/>
              </w:rPr>
              <w:t>OFF</w:t>
            </w:r>
            <w:r>
              <w:rPr>
                <w:rStyle w:val="hm_NormalChar"/>
              </w:rPr>
              <w:t xml:space="preserve"> runs an abbreviated set for faster startup.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heap_expand</w:t>
            </w:r>
          </w:p>
        </w:tc>
        <w:tc>
          <w:tcPr>
            <w:tcBorders>
              <w:left w:val="single" w:sz="6" w:color="000000"/>
              <w:top w:val="single" w:sz="6" w:color="000000"/>
              <w:right w:val="single" w:sz="6" w:color="000000"/>
              <w:bottom w:val="single" w:sz="6" w:color="000000"/>
            </w:tcBorders>
          </w:tcPr>
          <w:p>
            <w:pPr>
              <w:pStyle w:val="hm_Normal"/>
            </w:pPr>
            <w:r>
              <w:rPr>
                <w:rStyle w:val="hm_NormalChar"/>
              </w:rPr>
              <w:t>NONE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Policy for expanding the console heap when it runs low. </w:t>
            </w:r>
            <w:r>
              <w:rPr>
                <w:rStyle w:val="hm_NormalChar"/>
                <w:b/>
              </w:rPr>
              <w:t>NONE</w:t>
            </w:r>
            <w:r>
              <w:rPr>
                <w:rStyle w:val="hm_NormalChar"/>
              </w:rPr>
              <w:t xml:space="preserve"> disables dynamic expansion.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i</w:t>
            </w:r>
          </w:p>
        </w:tc>
        <w:tc>
          <w:tcPr>
            <w:tcBorders>
              <w:left w:val="single" w:sz="6" w:color="000000"/>
              <w:top w:val="single" w:sz="6" w:color="000000"/>
              <w:right w:val="single" w:sz="6" w:color="000000"/>
              <w:bottom w:val="single" w:sz="6" w:color="000000"/>
            </w:tcBorders>
          </w:tcPr>
          <w:p>
            <w:pPr>
              <w:pStyle w:val="hm_Normal"/>
            </w:pPr>
            <w:r>
              <w:rPr>
                <w:rStyle w:val="hm_NormalChar"/>
              </w:rPr>
              <w:t>g</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j</w:t>
            </w:r>
          </w:p>
        </w:tc>
        <w:tc>
          <w:tcPr>
            <w:tcBorders>
              <w:left w:val="single" w:sz="6" w:color="000000"/>
              <w:top w:val="single" w:sz="6" w:color="000000"/>
              <w:right w:val="single" w:sz="6" w:color="000000"/>
              <w:bottom w:val="single" w:sz="6" w:color="000000"/>
            </w:tcBorders>
          </w:tcPr>
          <w:p>
            <w:pPr>
              <w:pStyle w:val="hm_Normal"/>
            </w:pPr>
            <w:r>
              <w:rPr>
                <w:rStyle w:val="hm_NormalChar"/>
              </w:rPr>
              <w:t>w</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k</w:t>
            </w:r>
          </w:p>
        </w:tc>
        <w:tc>
          <w:tcPr>
            <w:tcBorders>
              <w:left w:val="single" w:sz="6" w:color="000000"/>
              <w:top w:val="single" w:sz="6" w:color="000000"/>
              <w:right w:val="single" w:sz="6" w:color="000000"/>
              <w:bottom w:val="single" w:sz="6" w:color="000000"/>
            </w:tcBorders>
          </w:tcPr>
          <w:p>
            <w:pPr>
              <w:pStyle w:val="hm_Normal"/>
            </w:pPr>
            <w:r>
              <w:rPr>
                <w:rStyle w:val="hm_NormalChar"/>
              </w:rPr>
              <w:t>g</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kbd_hardware_type</w:t>
            </w:r>
          </w:p>
        </w:tc>
        <w:tc>
          <w:tcPr>
            <w:tcBorders>
              <w:left w:val="single" w:sz="6" w:color="000000"/>
              <w:top w:val="single" w:sz="6" w:color="000000"/>
              <w:right w:val="single" w:sz="6" w:color="000000"/>
              <w:bottom w:val="single" w:sz="6" w:color="000000"/>
            </w:tcBorders>
          </w:tcPr>
          <w:p>
            <w:pPr>
              <w:pStyle w:val="hm_Normal"/>
            </w:pPr>
            <w:r>
              <w:rPr>
                <w:rStyle w:val="hm_NormalChar"/>
              </w:rPr>
              <w:t>PCXAL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Attached keyboard hardware type. </w:t>
            </w:r>
            <w:r>
              <w:rPr>
                <w:rStyle w:val="hm_NormalChar"/>
                <w:b/>
              </w:rPr>
              <w:t>PCXAL</w:t>
            </w:r>
            <w:r>
              <w:rPr>
                <w:rStyle w:val="hm_NormalChar"/>
              </w:rPr>
              <w:t xml:space="preserve"> denotes a PS/2-style LK-layout keyboard.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language</w:t>
            </w:r>
          </w:p>
        </w:tc>
        <w:tc>
          <w:tcPr>
            <w:tcBorders>
              <w:left w:val="single" w:sz="6" w:color="000000"/>
              <w:top w:val="single" w:sz="6" w:color="000000"/>
              <w:right w:val="single" w:sz="6" w:color="000000"/>
              <w:bottom w:val="single" w:sz="6" w:color="000000"/>
            </w:tcBorders>
          </w:tcPr>
          <w:p>
            <w:pPr>
              <w:pStyle w:val="hm_Normal"/>
            </w:pPr>
            <w:r>
              <w:rPr>
                <w:rStyle w:val="hm_NormalChar"/>
              </w:rPr>
              <w:t>36</w:t>
            </w:r>
          </w:p>
        </w:tc>
        <w:tc>
          <w:tcPr>
            <w:tcBorders>
              <w:left w:val="single" w:sz="6" w:color="000000"/>
              <w:top w:val="single" w:sz="6" w:color="000000"/>
              <w:right w:val="single" w:sz="6" w:color="000000"/>
              <w:bottom w:val="single" w:sz="6" w:color="000000"/>
            </w:tcBorders>
          </w:tcPr>
          <w:p>
            <w:pPr>
              <w:pStyle w:val="hm_Normal"/>
            </w:pPr>
            <w:r>
              <w:rPr>
                <w:rStyle w:val="hm_NormalChar"/>
              </w:rPr>
              <w:t>Numeric console language code. The value selects the on-screen language used by the graphics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language_name</w:t>
            </w:r>
          </w:p>
        </w:tc>
        <w:tc>
          <w:tcPr>
            <w:tcBorders>
              <w:left w:val="single" w:sz="6" w:color="000000"/>
              <w:top w:val="single" w:sz="6" w:color="000000"/>
              <w:right w:val="single" w:sz="6" w:color="000000"/>
              <w:bottom w:val="single" w:sz="6" w:color="000000"/>
            </w:tcBorders>
          </w:tcPr>
          <w:p>
            <w:pPr>
              <w:pStyle w:val="hm_Normal"/>
            </w:pPr>
            <w:r>
              <w:rPr>
                <w:rStyle w:val="hm_NormalChar"/>
              </w:rPr>
              <w:t>English (American)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Read-only. Human-readable name corresponding to the current </w:t>
            </w:r>
            <w:r>
              <w:rPr>
                <w:rStyle w:val="hm_NormalChar"/>
                <w:i/>
              </w:rPr>
              <w:t>language</w:t>
            </w:r>
            <w:r>
              <w:rPr>
                <w:rStyle w:val="hm_NormalChar"/>
              </w:rPr>
              <w:t xml:space="preserve"> code.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license</w:t>
            </w:r>
          </w:p>
        </w:tc>
        <w:tc>
          <w:tcPr>
            <w:tcBorders>
              <w:left w:val="single" w:sz="6" w:color="000000"/>
              <w:top w:val="single" w:sz="6" w:color="000000"/>
              <w:right w:val="single" w:sz="6" w:color="000000"/>
              <w:bottom w:val="single" w:sz="6" w:color="000000"/>
            </w:tcBorders>
          </w:tcPr>
          <w:p>
            <w:pPr>
              <w:pStyle w:val="hm_Normal"/>
            </w:pPr>
            <w:r>
              <w:rPr>
                <w:rStyle w:val="hm_NormalChar"/>
              </w:rPr>
              <w:t>MU</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License class reported by the console. </w:t>
            </w:r>
            <w:r>
              <w:rPr>
                <w:rStyle w:val="hm_NormalChar"/>
                <w:b/>
              </w:rPr>
              <w:t>MU</w:t>
            </w:r>
            <w:r>
              <w:rPr>
                <w:rStyle w:val="hm_NormalChar"/>
              </w:rPr>
              <w:t xml:space="preserve"> indicates a multi-user license.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memory_test</w:t>
            </w:r>
          </w:p>
        </w:tc>
        <w:tc>
          <w:tcPr>
            <w:tcBorders>
              <w:left w:val="single" w:sz="6" w:color="000000"/>
              <w:top w:val="single" w:sz="6" w:color="000000"/>
              <w:right w:val="single" w:sz="6" w:color="000000"/>
              <w:bottom w:val="single" w:sz="6" w:color="000000"/>
            </w:tcBorders>
          </w:tcPr>
          <w:p>
            <w:pPr>
              <w:pStyle w:val="hm_Normal"/>
            </w:pPr>
            <w:r>
              <w:rPr>
                <w:rStyle w:val="hm_NormalChar"/>
              </w:rPr>
              <w:t>full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Depth of memory testing at power-up: </w:t>
            </w:r>
            <w:r>
              <w:rPr>
                <w:rStyle w:val="hm_NormalChar"/>
                <w:b/>
              </w:rPr>
              <w:t>full</w:t>
            </w:r>
            <w:r>
              <w:rPr>
                <w:rStyle w:val="hm_NormalChar"/>
              </w:rPr>
              <w:t xml:space="preserve">, </w:t>
            </w:r>
            <w:r>
              <w:rPr>
                <w:rStyle w:val="hm_NormalChar"/>
                <w:b/>
              </w:rPr>
              <w:t>partial</w:t>
            </w:r>
            <w:r>
              <w:rPr>
                <w:rStyle w:val="hm_NormalChar"/>
              </w:rPr>
              <w:t xml:space="preserve">, or </w:t>
            </w:r>
            <w:r>
              <w:rPr>
                <w:rStyle w:val="hm_NormalChar"/>
                <w:b/>
              </w:rPr>
              <w:t>none</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mfg_status</w:t>
            </w:r>
          </w:p>
        </w:tc>
        <w:tc>
          <w:tcPr>
            <w:tcBorders>
              <w:left w:val="single" w:sz="6" w:color="000000"/>
              <w:top w:val="single" w:sz="6" w:color="000000"/>
              <w:right w:val="single" w:sz="6" w:color="000000"/>
              <w:bottom w:val="single" w:sz="6" w:color="000000"/>
            </w:tcBorders>
          </w:tcPr>
          <w:p>
            <w:pPr>
              <w:pStyle w:val="hm_Normal"/>
            </w:pPr>
            <w:r>
              <w:rPr>
                <w:rStyle w:val="hm_NormalChar"/>
              </w:rPr>
              <w:t>19bcf8</w:t>
            </w:r>
          </w:p>
        </w:tc>
        <w:tc>
          <w:tcPr>
            <w:tcBorders>
              <w:left w:val="single" w:sz="6" w:color="000000"/>
              <w:top w:val="single" w:sz="6" w:color="000000"/>
              <w:right w:val="single" w:sz="6" w:color="000000"/>
              <w:bottom w:val="single" w:sz="6" w:color="000000"/>
            </w:tcBorders>
          </w:tcPr>
          <w:p>
            <w:pPr>
              <w:pStyle w:val="hm_Normal"/>
            </w:pPr>
            <w:r>
              <w:rPr>
                <w:rStyle w:val="hm_NormalChar"/>
              </w:rPr>
              <w:t>Read-only. Manufacturing / test status word (hexadecimal), set during factory test.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N7</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N8</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N9</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oem_string</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OEM identification string the console reports to software and in banners.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os_type</w:t>
            </w:r>
          </w:p>
        </w:tc>
        <w:tc>
          <w:tcPr>
            <w:tcBorders>
              <w:left w:val="single" w:sz="6" w:color="000000"/>
              <w:top w:val="single" w:sz="6" w:color="000000"/>
              <w:right w:val="single" w:sz="6" w:color="000000"/>
              <w:bottom w:val="single" w:sz="6" w:color="000000"/>
            </w:tcBorders>
          </w:tcPr>
          <w:p>
            <w:pPr>
              <w:pStyle w:val="hm_Normal"/>
            </w:pPr>
            <w:r>
              <w:rPr>
                <w:rStyle w:val="hm_NormalChar"/>
              </w:rPr>
              <w:t>OpenVMS</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Target operating system: </w:t>
            </w:r>
            <w:r>
              <w:rPr>
                <w:rStyle w:val="hm_NormalChar"/>
                <w:b/>
              </w:rPr>
              <w:t>OpenVMS</w:t>
            </w:r>
            <w:r>
              <w:rPr>
                <w:rStyle w:val="hm_NormalChar"/>
              </w:rPr>
              <w:t xml:space="preserve">, </w:t>
            </w:r>
            <w:r>
              <w:rPr>
                <w:rStyle w:val="hm_NormalChar"/>
                <w:b/>
              </w:rPr>
              <w:t>UNIX</w:t>
            </w:r>
            <w:r>
              <w:rPr>
                <w:rStyle w:val="hm_NormalChar"/>
              </w:rPr>
              <w:t xml:space="preserve"> (Tru64), or </w:t>
            </w:r>
            <w:r>
              <w:rPr>
                <w:rStyle w:val="hm_NormalChar"/>
                <w:b/>
              </w:rPr>
              <w:t>NT</w:t>
            </w:r>
            <w:r>
              <w:rPr>
                <w:rStyle w:val="hm_NormalChar"/>
              </w:rPr>
              <w:t xml:space="preserve"> (ARC/AlphaBIOS). Selects the PALcode variant and boot conventions the console uses.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page_table_levels</w:t>
            </w:r>
          </w:p>
        </w:tc>
        <w:tc>
          <w:tcPr>
            <w:tcBorders>
              <w:left w:val="single" w:sz="6" w:color="000000"/>
              <w:top w:val="single" w:sz="6" w:color="000000"/>
              <w:right w:val="single" w:sz="6" w:color="000000"/>
              <w:bottom w:val="single" w:sz="6" w:color="000000"/>
            </w:tcBorders>
          </w:tcPr>
          <w:p>
            <w:pPr>
              <w:pStyle w:val="hm_Normal"/>
            </w:pPr>
            <w:r>
              <w:rPr>
                <w:rStyle w:val="hm_NormalChar"/>
              </w:rPr>
              <w:t>3</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Number of virtual-memory page-table levels the console/PALcode maps. </w:t>
            </w:r>
            <w:r>
              <w:rPr>
                <w:rStyle w:val="hm_NormalChar"/>
                <w:b/>
              </w:rPr>
              <w:t>3</w:t>
            </w:r>
            <w:r>
              <w:rPr>
                <w:rStyle w:val="hm_NormalChar"/>
              </w:rPr>
              <w:t xml:space="preserve"> is standard for Alpha with 8 KB pages.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pal</w:t>
            </w:r>
          </w:p>
        </w:tc>
        <w:tc>
          <w:tcPr>
            <w:tcBorders>
              <w:left w:val="single" w:sz="6" w:color="000000"/>
              <w:top w:val="single" w:sz="6" w:color="000000"/>
              <w:right w:val="single" w:sz="6" w:color="000000"/>
              <w:bottom w:val="single" w:sz="6" w:color="000000"/>
            </w:tcBorders>
          </w:tcPr>
          <w:p>
            <w:pPr>
              <w:pStyle w:val="hm_Normal"/>
            </w:pPr>
            <w:r>
              <w:rPr>
                <w:rStyle w:val="hm_NormalChar"/>
              </w:rPr>
              <w:t>OpenVMS PALcode V1.98-83, Tru64 UNIX PALcode V1.92-73</w:t>
            </w:r>
          </w:p>
        </w:tc>
        <w:tc>
          <w:tcPr>
            <w:tcBorders>
              <w:left w:val="single" w:sz="6" w:color="000000"/>
              <w:top w:val="single" w:sz="6" w:color="000000"/>
              <w:right w:val="single" w:sz="6" w:color="000000"/>
              <w:bottom w:val="single" w:sz="6" w:color="000000"/>
            </w:tcBorders>
          </w:tcPr>
          <w:p>
            <w:pPr>
              <w:pStyle w:val="hm_Normal"/>
            </w:pPr>
            <w:r>
              <w:rPr>
                <w:rStyle w:val="hm_NormalChar"/>
              </w:rPr>
              <w:t>Read-only. Version strings of the OpenVMS and Tru64 UNIX PALcode images currently loaded.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pci_parity</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 PCI-bus parity checking. </w:t>
            </w:r>
            <w:r>
              <w:rPr>
                <w:rStyle w:val="hm_NormalChar"/>
                <w:b/>
              </w:rPr>
              <w:t>ON</w:t>
            </w:r>
            <w:r>
              <w:rPr>
                <w:rStyle w:val="hm_NormalChar"/>
              </w:rPr>
              <w:t xml:space="preserve"> reports PCI parity errors; </w:t>
            </w:r>
            <w:r>
              <w:rPr>
                <w:rStyle w:val="hm_NormalChar"/>
                <w:b/>
              </w:rPr>
              <w:t>OFF</w:t>
            </w:r>
            <w:r>
              <w:rPr>
                <w:rStyle w:val="hm_NormalChar"/>
              </w:rPr>
              <w:t xml:space="preserve"> suppresses checking.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prefetch_mode</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 hardware data prefetch. </w:t>
            </w:r>
            <w:r>
              <w:rPr>
                <w:rStyle w:val="hm_NormalChar"/>
                <w:b/>
              </w:rPr>
              <w:t>ON</w:t>
            </w:r>
            <w:r>
              <w:rPr>
                <w:rStyle w:val="hm_NormalChar"/>
              </w:rPr>
              <w:t xml:space="preserve"> improves performance; </w:t>
            </w:r>
            <w:r>
              <w:rPr>
                <w:rStyle w:val="hm_NormalChar"/>
                <w:b/>
              </w:rPr>
              <w:t>OFF</w:t>
            </w:r>
            <w:r>
              <w:rPr>
                <w:rStyle w:val="hm_NormalChar"/>
              </w:rPr>
              <w:t xml:space="preserve"> may be used for debugging.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prompt</w:t>
            </w:r>
          </w:p>
        </w:tc>
        <w:tc>
          <w:tcPr>
            <w:tcBorders>
              <w:left w:val="single" w:sz="6" w:color="000000"/>
              <w:top w:val="single" w:sz="6" w:color="000000"/>
              <w:right w:val="single" w:sz="6" w:color="000000"/>
              <w:bottom w:val="single" w:sz="6" w:color="000000"/>
            </w:tcBorders>
          </w:tcPr>
          <w:p>
            <w:pPr>
              <w:pStyle w:val="hm_Normal"/>
            </w:pPr>
            <w:r>
              <w:rPr>
                <w:rStyle w:val="hm_NormalChar"/>
              </w:rPr>
              <w:t>&gt;&gt;&gt;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The console prompt string. Default is </w:t>
            </w:r>
            <w:r>
              <w:rPr>
                <w:rFonts w:ascii="Courier New" w:hAnsi="Courier New"/>
                <w:sz w:val="24"/>
                <w:color w:val="003366"/>
              </w:rPr>
              <w:t>&gt;&gt;&gt;</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0,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1,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2,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rmc_halt</w:t>
            </w:r>
          </w:p>
        </w:tc>
        <w:tc>
          <w:tcPr>
            <w:tcBorders>
              <w:left w:val="single" w:sz="6" w:color="000000"/>
              <w:top w:val="single" w:sz="6" w:color="000000"/>
              <w:right w:val="single" w:sz="6" w:color="000000"/>
              <w:bottom w:val="single" w:sz="6" w:color="000000"/>
            </w:tcBorders>
          </w:tcPr>
          <w:p>
            <w:pPr>
              <w:pStyle w:val="hm_Normal"/>
            </w:pPr>
            <w:r>
              <w:rPr>
                <w:rStyle w:val="hm_NormalChar"/>
              </w:rPr>
              <w:t>DISABLED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Remote Management Console halt control. </w:t>
            </w:r>
            <w:r>
              <w:rPr>
                <w:rStyle w:val="hm_NormalChar"/>
                <w:b/>
              </w:rPr>
              <w:t>DISABLED</w:t>
            </w:r>
            <w:r>
              <w:rPr>
                <w:rStyle w:val="hm_NormalChar"/>
              </w:rPr>
              <w:t xml:space="preserve"> prevents the RMC from halting the CPU; </w:t>
            </w:r>
            <w:r>
              <w:rPr>
                <w:rStyle w:val="hm_NormalChar"/>
                <w:b/>
              </w:rPr>
              <w:t>ENABLED</w:t>
            </w:r>
            <w:r>
              <w:rPr>
                <w:rStyle w:val="hm_NormalChar"/>
              </w:rPr>
              <w:t xml:space="preserve"> allows 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scsi_poll</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Poll the SCSI bus for attached devices during console initialization.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scsi_reset</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Issue a SCSI bus reset during console initialization.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shutdown_temp</w:t>
            </w:r>
          </w:p>
        </w:tc>
        <w:tc>
          <w:tcPr>
            <w:tcBorders>
              <w:left w:val="single" w:sz="6" w:color="000000"/>
              <w:top w:val="single" w:sz="6" w:color="000000"/>
              <w:right w:val="single" w:sz="6" w:color="000000"/>
              <w:bottom w:val="single" w:sz="6" w:color="000000"/>
            </w:tcBorders>
          </w:tcPr>
          <w:p>
            <w:pPr>
              <w:pStyle w:val="hm_Normal"/>
            </w:pPr>
            <w:r>
              <w:rPr>
                <w:rStyle w:val="hm_NormalChar"/>
              </w:rPr>
              <w:t>60</w:t>
            </w:r>
          </w:p>
        </w:tc>
        <w:tc>
          <w:tcPr>
            <w:tcBorders>
              <w:left w:val="single" w:sz="6" w:color="000000"/>
              <w:top w:val="single" w:sz="6" w:color="000000"/>
              <w:right w:val="single" w:sz="6" w:color="000000"/>
              <w:bottom w:val="single" w:sz="6" w:color="000000"/>
            </w:tcBorders>
          </w:tcPr>
          <w:p>
            <w:pPr>
              <w:pStyle w:val="hm_Normal"/>
            </w:pPr>
            <w:r>
              <w:rPr>
                <w:rStyle w:val="hm_NormalChar"/>
              </w:rPr>
              <w:t>Temperature threshold, in degrees C, at which the system performs an automatic thermal shutdown.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srm2ctrl</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 mapping from an SRM device name to its controller. Used internally to translate console device paths.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srm2dev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 mapping from an SRM device name to its underlying device. Used internally to translate console device paths.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sys_serial_num</w:t>
            </w:r>
          </w:p>
        </w:tc>
        <w:tc>
          <w:tcPr>
            <w:tcBorders>
              <w:left w:val="single" w:sz="6" w:color="000000"/>
              <w:top w:val="single" w:sz="6" w:color="000000"/>
              <w:right w:val="single" w:sz="6" w:color="000000"/>
              <w:bottom w:val="single" w:sz="6" w:color="000000"/>
            </w:tcBorders>
          </w:tcPr>
          <w:p>
            <w:pPr>
              <w:pStyle w:val="hm_Normal"/>
            </w:pPr>
            <w:r>
              <w:rPr>
                <w:rStyle w:val="hm_NormalChar"/>
              </w:rPr>
              <w:t>test123</w:t>
            </w:r>
          </w:p>
        </w:tc>
        <w:tc>
          <w:tcPr>
            <w:tcBorders>
              <w:left w:val="single" w:sz="6" w:color="000000"/>
              <w:top w:val="single" w:sz="6" w:color="000000"/>
              <w:right w:val="single" w:sz="6" w:color="000000"/>
              <w:bottom w:val="single" w:sz="6" w:color="000000"/>
            </w:tcBorders>
          </w:tcPr>
          <w:p>
            <w:pPr>
              <w:pStyle w:val="hm_Normal"/>
            </w:pPr>
            <w:r>
              <w:rPr>
                <w:rStyle w:val="hm_NormalChar"/>
              </w:rPr>
              <w:t>System serial number string stored in NVRAM.</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tt_allow_login</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Allow interactive login on the console terminal. </w:t>
            </w:r>
            <w:r>
              <w:rPr>
                <w:rStyle w:val="hm_NormalChar"/>
                <w:b/>
              </w:rPr>
              <w:t>1</w:t>
            </w:r>
            <w:r>
              <w:rPr>
                <w:rStyle w:val="hm_NormalChar"/>
              </w:rPr>
              <w:t xml:space="preserve"> permits login; </w:t>
            </w:r>
            <w:r>
              <w:rPr>
                <w:rStyle w:val="hm_NormalChar"/>
                <w:b/>
              </w:rPr>
              <w:t>0</w:t>
            </w:r>
            <w:r>
              <w:rPr>
                <w:rStyle w:val="hm_NormalChar"/>
              </w:rPr>
              <w:t xml:space="preserve"> denies 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tty_dev</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Active console terminal device number. </w:t>
            </w:r>
            <w:r>
              <w:rPr>
                <w:rStyle w:val="hm_NormalChar"/>
                <w:b/>
              </w:rPr>
              <w:t>0</w:t>
            </w:r>
            <w:r>
              <w:rPr>
                <w:rStyle w:val="hm_NormalChar"/>
              </w:rPr>
              <w:t xml:space="preserve"> selects COM1; </w:t>
            </w:r>
            <w:r>
              <w:rPr>
                <w:rStyle w:val="hm_NormalChar"/>
                <w:b/>
              </w:rPr>
              <w:t>1</w:t>
            </w:r>
            <w:r>
              <w:rPr>
                <w:rStyle w:val="hm_NormalChar"/>
              </w:rPr>
              <w:t xml:space="preserve"> selects COM2.</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user_def1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Free-form user-defined variable for site-specific use; not interpreted by the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user_def2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Free-form user-defined variable for site-specific use; not interpreted by the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version</w:t>
            </w:r>
          </w:p>
        </w:tc>
        <w:tc>
          <w:tcPr>
            <w:tcBorders>
              <w:left w:val="single" w:sz="6" w:color="000000"/>
              <w:top w:val="single" w:sz="6" w:color="000000"/>
              <w:right w:val="single" w:sz="6" w:color="000000"/>
              <w:bottom w:val="single" w:sz="6" w:color="000000"/>
            </w:tcBorders>
          </w:tcPr>
          <w:p>
            <w:pPr>
              <w:pStyle w:val="hm_Normal"/>
            </w:pPr>
            <w:r>
              <w:rPr>
                <w:rStyle w:val="hm_NormalChar"/>
              </w:rPr>
              <w:t>V7.3-2 Feb 27 2007 13:25:53</w:t>
            </w:r>
          </w:p>
        </w:tc>
        <w:tc>
          <w:tcPr>
            <w:tcBorders>
              <w:left w:val="single" w:sz="6" w:color="000000"/>
              <w:top w:val="single" w:sz="6" w:color="000000"/>
              <w:right w:val="single" w:sz="6" w:color="000000"/>
              <w:bottom w:val="single" w:sz="6" w:color="000000"/>
            </w:tcBorders>
          </w:tcPr>
          <w:p>
            <w:pPr>
              <w:pStyle w:val="hm_Normal"/>
            </w:pPr>
            <w:r>
              <w:rPr>
                <w:rStyle w:val="hm_NormalChar"/>
              </w:rPr>
              <w:t>Read-only. SRM console firmware version and build date.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wwid7</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bl>
    <w:p>
      <w:pPr>
        <w:jc w:val="left"/>
        <w:keepLines w:val="0"/>
        <w:keepNext w:val="0"/>
        <w:wordWrap w:val="Off"/>
        <w:ind w:left="0" w:right="0" w:firstLine="0"/>
        <w:spacing w:before="0" w:after="0" w:lineRule="auto" w:line="240"/>
        <w:shd w:val="clear" w:color="auto" w:fill="auto"/>
      </w:pPr>
    </w:p>
    <w:p>
      <w:bookmarkStart w:id="rId78" w:name="SuperIO_ControllerE028AC70"/>
      <w:pPr>
        <w:pStyle w:val="Heading3"/>
        <w:numPr>
          <w:ilvl w:val="2"/>
          <w:numId w:val="1"/>
        </w:numPr>
        <w:ind w:left="567" w:hanging="567"/>
      </w:pPr>
      <w:r>
        <w:t>SuperIO Controller</w:t>
      </w:r>
      <w:bookmarkEnd w:id="rId78"/>
    </w:p>
    <w:p>
      <w:pPr>
        <w:pStyle w:val="hm_Normal"/>
      </w:pPr>
      <w:r>
        <w:rPr>
          <w:rStyle w:val="hm_Heading2Char"/>
        </w:rPr>
        <w:t>#22 SuperIO — word-fold</w:t>
      </w:r>
      <w:r>
        <w:rPr>
          <w:rStyle w:val="hm_NormalChar"/>
        </w:rPr>
        <w:t xml:space="preserve"> CONFIRMED.</w:t>
      </w:r>
    </w:p>
    <w:p>
      <w:pPr>
        <w:pStyle w:val="hm_Normal"/>
      </w:pPr>
    </w:p>
    <w:p>
      <w:pPr>
        <w:pStyle w:val="hm_Normal"/>
      </w:pPr>
      <w:r>
        <w:rPr>
          <w:rStyle w:val="hm_NormalChar"/>
        </w:rPr>
        <w:t>indicated by the w= column:</w:t>
      </w:r>
    </w:p>
    <w:p>
      <w:pPr>
        <w:pStyle w:val="hm_Code Example"/>
      </w:pPr>
      <w:r>
        <w:rPr>
          <w:rStyle w:val="hm_Code ExampleChar"/>
        </w:rPr>
        <w:t>w=2 val=0x22    -&gt; index 0x22 (Power Control), data 0x00  ← Table 61 default ✓</w:t>
      </w:r>
    </w:p>
    <w:p>
      <w:pPr>
        <w:pStyle w:val="hm_Code Example"/>
      </w:pPr>
      <w:r>
        <w:rPr>
          <w:rStyle w:val="hm_Code ExampleChar"/>
        </w:rPr>
        <w:t>w=2 val=0x23    -&gt; index 0x23 (Power Mgmt),    data 0x00  ← default ✓</w:t>
      </w:r>
    </w:p>
    <w:p>
      <w:pPr>
        <w:pStyle w:val="hm_Code Example"/>
      </w:pPr>
      <w:r>
        <w:rPr>
          <w:rStyle w:val="hm_Code ExampleChar"/>
        </w:rPr>
        <w:t>w=2 val=0x342D  -&gt; index 0x2D (TEST1),         data 0x34</w:t>
      </w:r>
    </w:p>
    <w:p>
      <w:pPr>
        <w:pStyle w:val="hm_Code Example"/>
      </w:pPr>
    </w:p>
    <w:p>
      <w:pPr>
        <w:pStyle w:val="hm_Code Example"/>
      </w:pPr>
      <w:r>
        <w:rPr>
          <w:rStyle w:val="hm_NormalChar"/>
        </w:rPr>
        <w:t>The SuperIO is configured byte ordered 100% locked.  Reading as (</w:t>
      </w:r>
      <w:r>
        <w:rPr>
          <w:rStyle w:val="hm_Code ExampleChar"/>
        </w:rPr>
        <w:t>index=low, data=high</w:t>
      </w:r>
      <w:r>
        <w:rPr>
          <w:rStyle w:val="hm_NormalChar"/>
        </w:rPr>
        <w:t>)</w:t>
      </w:r>
      <w:r>
        <w:rPr>
          <w:rStyle w:val="hm_Code ExampleChar"/>
        </w:rPr>
        <w:t>:</w:t>
      </w:r>
    </w:p>
    <w:p>
      <w:pPr>
        <w:pStyle w:val="hm_Code Example"/>
      </w:pPr>
    </w:p>
    <w:p>
      <w:pPr>
        <w:pStyle w:val="hm_Code Example"/>
      </w:pPr>
      <w:r>
        <w:rPr>
          <w:rStyle w:val="hm_Code ExampleChar"/>
        </w:rPr>
        <w:t>w=2 0x07   -&gt; LDN=0     (select FDD)</w:t>
      </w:r>
    </w:p>
    <w:p>
      <w:pPr>
        <w:pStyle w:val="hm_Code Example"/>
      </w:pPr>
      <w:r>
        <w:rPr>
          <w:rStyle w:val="hm_Code ExampleChar"/>
        </w:rPr>
        <w:t>w=2 0x360  -&gt; reg0x60=0x03   ┐ base 0x03F0  ← the 0x60/0x03 pair, byte order confirmed</w:t>
      </w:r>
    </w:p>
    <w:p>
      <w:pPr>
        <w:pStyle w:val="hm_Code Example"/>
      </w:pPr>
      <w:r>
        <w:rPr>
          <w:rStyle w:val="hm_Code ExampleChar"/>
        </w:rPr>
        <w:t>w=2 0xF061 -&gt; reg0x61=0xF0   ┘</w:t>
      </w:r>
    </w:p>
    <w:p>
      <w:pPr>
        <w:pStyle w:val="hm_Code Example"/>
      </w:pPr>
      <w:r>
        <w:rPr>
          <w:rStyle w:val="hm_Code ExampleChar"/>
        </w:rPr>
        <w:t>w=2 0x670  -&gt; reg0x70=0x06   IRQ6</w:t>
      </w:r>
    </w:p>
    <w:p>
      <w:pPr>
        <w:pStyle w:val="hm_Code Example"/>
      </w:pPr>
      <w:r>
        <w:rPr>
          <w:rStyle w:val="hm_Code ExampleChar"/>
        </w:rPr>
        <w:t>w=2 0x274  -&gt; reg0x74=0x02   DMA2</w:t>
      </w:r>
    </w:p>
    <w:p>
      <w:pPr>
        <w:pStyle w:val="hm_Code Example"/>
      </w:pPr>
      <w:r>
        <w:rPr>
          <w:rStyle w:val="hm_Code ExampleChar"/>
        </w:rPr>
        <w:t>w=2 0x130  -&gt; reg0x30=0x01   Activate (FDD enabled!)</w:t>
      </w:r>
    </w:p>
    <w:p>
      <w:pPr>
        <w:pStyle w:val="hm_Code Example"/>
      </w:pPr>
      <w:r>
        <w:rPr>
          <w:rStyle w:val="hm_Code ExampleChar"/>
        </w:rPr>
        <w:t>w=2 0x307  -&gt; LDN=3 ... 0xBC61 -&gt; base 0x03BC (LPT1), IRQ7</w:t>
      </w:r>
    </w:p>
    <w:p>
      <w:pPr>
        <w:pStyle w:val="hm_Code Example"/>
      </w:pPr>
      <w:r>
        <w:rPr>
          <w:rStyle w:val="hm_Code ExampleChar"/>
        </w:rPr>
        <w:t>w=2 0x407  -&gt; LDN=4 ... 0xF861 -&gt; base 0x03F8 (COM1), IRQ4</w:t>
      </w:r>
    </w:p>
    <w:p>
      <w:pPr>
        <w:pStyle w:val="hm_Code Example"/>
      </w:pPr>
      <w:r>
        <w:rPr>
          <w:rStyle w:val="hm_Code ExampleChar"/>
        </w:rPr>
        <w:t>w=2 0x507  -&gt; LDN=5 ... 0xF861 -&gt; base 0x02F8 (COM2), IRQ3</w:t>
      </w:r>
    </w:p>
    <w:p>
      <w:pPr>
        <w:pStyle w:val="hm_Code Example"/>
      </w:pPr>
    </w:p>
    <w:p>
      <w:pPr>
        <w:pStyle w:val="hm_Heading3"/>
      </w:pPr>
      <w:r>
        <w:rPr>
          <w:rStyle w:val="hm_Heading3Char"/>
        </w:rPr>
        <w:t>Considerations:</w:t>
      </w:r>
    </w:p>
    <w:p>
      <w:pPr>
        <w:pStyle w:val="hm_Normal"/>
      </w:pPr>
      <w:r>
        <w:rPr>
          <w:rStyle w:val="hm_NormalChar"/>
        </w:rPr>
        <w:t xml:space="preserve">It's programming every logical device — </w:t>
      </w:r>
    </w:p>
    <w:p>
      <w:pPr>
        <w:pStyle w:val="hm_Normal"/>
      </w:pPr>
    </w:p>
    <w:tbl>
      <w:tblPr>
        <w:tblW w:w="9075" w:type="dxa"/>
        <w:tblLayout w:type="fixed"/>
        <w:tblCellMar>
          <w:top w:w="0" w:type="dxa"/>
          <w:left w:w="0" w:type="dxa"/>
          <w:bottom w:w="0" w:type="dxa"/>
          <w:right w:w="0" w:type="dxa"/>
        </w:tblCellMar>
      </w:tblPr>
      <w:tblGrid>
        <w:gridCol w:w="2985"/>
        <w:gridCol w:w="2985"/>
        <w:gridCol w:w="3000"/>
      </w:tblGrid>
      <w:tr>
        <w:trPr>
          <w:tblHeader/>
        </w:trPr>
        <w:tc>
          <w:tcPr>
            <w:tcBorders>
              <w:left w:val="single" w:sz="6" w:color="000000"/>
              <w:top w:val="single" w:sz="6" w:color="000000"/>
              <w:right w:val="single" w:sz="6" w:color="000000"/>
              <w:bottom w:val="single" w:sz="6" w:color="000000"/>
            </w:tcBorders>
          </w:tcPr>
          <w:p>
            <w:pPr>
              <w:pStyle w:val="hm_Normal"/>
            </w:pPr>
            <w:r>
              <w:rPr>
                <w:rStyle w:val="hm_NormalChar"/>
              </w:rPr>
              <w:t>FDD@3F0/IRQ6/DMA2</w:t>
            </w:r>
          </w:p>
        </w:tc>
        <w:tc>
          <w:tcPr>
            <w:tcBorders>
              <w:left w:val="single" w:sz="6" w:color="000000"/>
              <w:top w:val="single" w:sz="6" w:color="000000"/>
              <w:right w:val="single" w:sz="6" w:color="000000"/>
              <w:bottom w:val="single" w:sz="6" w:color="000000"/>
            </w:tcBorders>
          </w:tcPr>
          <w:p>
            <w:pPr>
              <w:pStyle w:val="hm_Normal"/>
            </w:pPr>
            <w:r>
              <w:rPr>
                <w:rStyle w:val="hm_NormalChar"/>
              </w:rPr>
              <w:t>LPT@3BC, COM1@3F8</w:t>
            </w:r>
          </w:p>
        </w:tc>
        <w:tc>
          <w:tcPr>
            <w:tcBorders>
              <w:left w:val="single" w:sz="6" w:color="000000"/>
              <w:top w:val="single" w:sz="6" w:color="000000"/>
              <w:right w:val="single" w:sz="6" w:color="000000"/>
              <w:bottom w:val="single" w:sz="6" w:color="000000"/>
            </w:tcBorders>
          </w:tcPr>
          <w:p>
            <w:pPr>
              <w:pStyle w:val="hm_Normal"/>
            </w:pPr>
            <w:r>
              <w:rPr>
                <w:rStyle w:val="hm_NormalChar"/>
              </w:rPr>
              <w:t>COM2@2F8</w:t>
            </w:r>
          </w:p>
        </w:tc>
      </w:tr>
    </w:tbl>
    <w:p>
      <w:pPr>
        <w:pStyle w:val="hm_Normal"/>
      </w:pPr>
    </w:p>
    <w:p>
      <w:pPr>
        <w:pStyle w:val="hm_Normal"/>
      </w:pPr>
      <w:r>
        <w:rPr>
          <w:rStyle w:val="hm_NormalChar"/>
        </w:rPr>
        <w:t xml:space="preserve"> — exactly matching show config. The fold is confirmed and the byte order is low=index, high=data beyond doubt.</w:t>
      </w:r>
    </w:p>
    <w:p>
      <w:pPr>
        <w:pStyle w:val="hm_Normal"/>
      </w:pPr>
    </w:p>
    <w:p>
      <w:pPr>
        <w:pStyle w:val="hm_Heading3"/>
      </w:pPr>
      <w:r>
        <w:rPr>
          <w:rStyle w:val="hm_Heading3Char"/>
        </w:rPr>
        <w:t>Trace Evidence:</w:t>
      </w:r>
    </w:p>
    <w:p>
      <w:pPr>
        <w:pStyle w:val="hm_Normal"/>
      </w:pPr>
    </w:p>
    <w:p>
      <w:pPr>
        <w:pStyle w:val="hm_Notes"/>
      </w:pPr>
      <w:r>
        <w:rPr>
          <w:rStyle w:val="hm_NotesChar"/>
        </w:rPr>
        <w:t>0 → 93 SIO-TRACE lines, every one [cfg], the word-fold split cleanly into index→0x3F0 / data→0x3F1. The FDD logical device configures at 0x03F0/IRQ6/DMA2, detect matches the seeded device-ID, and the suite stayed at 407. The SuperIO is properly modeled — is grounded end-to-end in the HRM trace.</w:t>
      </w:r>
    </w:p>
    <w:p>
      <w:pPr>
        <w:pStyle w:val="hm_Normal"/>
      </w:pPr>
    </w:p>
    <w:p>
      <w:pPr>
        <w:pStyle w:val="hm_Code Example"/>
      </w:pPr>
      <w:r>
        <w:rPr>
          <w:rStyle w:val="hm_Code ExampleChar"/>
        </w:rPr>
        <w:t>SIO-TRACE W port=0x3F0 val=0x60 [cfg]   ← index 0x60</w:t>
      </w:r>
    </w:p>
    <w:p>
      <w:pPr>
        <w:pStyle w:val="hm_Code Example"/>
      </w:pPr>
      <w:r>
        <w:rPr>
          <w:rStyle w:val="hm_Code ExampleChar"/>
        </w:rPr>
        <w:t>SIO-TRACE W port=0x3F1 val=0x03 [cfg]   ← data 0x03   = FDD base high</w:t>
      </w:r>
    </w:p>
    <w:p>
      <w:pPr>
        <w:pStyle w:val="hm_Code Example"/>
      </w:pPr>
      <w:r>
        <w:rPr>
          <w:rStyle w:val="hm_Code ExampleChar"/>
        </w:rPr>
        <w:t>SIO-TRACE W port=0x3F0 val=0x61 [cfg]</w:t>
      </w:r>
    </w:p>
    <w:p>
      <w:pPr>
        <w:pStyle w:val="hm_Code Example"/>
      </w:pPr>
      <w:r>
        <w:rPr>
          <w:rStyle w:val="hm_Code ExampleChar"/>
        </w:rPr>
        <w:t>SIO-TRACE W port=0x3F1 val=0xF0 [cfg]   = base 0x03F0</w:t>
      </w:r>
    </w:p>
    <w:p>
      <w:pPr>
        <w:pStyle w:val="hm_Code Example"/>
      </w:pPr>
      <w:r>
        <w:rPr>
          <w:rStyle w:val="hm_Code ExampleChar"/>
        </w:rPr>
        <w:t>SIO-TRACE W port=0x3F0 val=0x70 [cfg]</w:t>
      </w:r>
    </w:p>
    <w:p>
      <w:pPr>
        <w:pStyle w:val="hm_Code Example"/>
      </w:pPr>
      <w:r>
        <w:rPr>
          <w:rStyle w:val="hm_Code ExampleChar"/>
        </w:rPr>
        <w:t>SIO-TRACE W port=0x3F1 val=0x06 [cfg]   = IRQ6</w:t>
      </w:r>
    </w:p>
    <w:p>
      <w:pPr>
        <w:pStyle w:val="hm_Normal"/>
      </w:pPr>
    </w:p>
    <w:p>
      <w:pPr>
        <w:pStyle w:val="hm_Normal"/>
      </w:pPr>
      <w:r>
        <w:rPr>
          <w:rStyle w:val="hm_NormalChar"/>
        </w:rPr>
        <w:t>The config registers are 16-bit writes, low byte = index, high byte = data — exactly the fold, and the byte order is locked (the 0x22/0x23 data bytes match their Table 61 defaults). The byte-split is the right fix.</w:t>
      </w:r>
    </w:p>
    <w:p>
      <w:bookmarkStart w:id="rId79" w:name="Task_MatrixD6521F41"/>
      <w:pPr>
        <w:pStyle w:val="Heading3"/>
        <w:numPr>
          <w:ilvl w:val="2"/>
          <w:numId w:val="1"/>
        </w:numPr>
        <w:ind w:left="567" w:hanging="567"/>
      </w:pPr>
      <w:r>
        <w:t>Task Matrix</w:t>
      </w:r>
      <w:bookmarkEnd w:id="rId79"/>
    </w:p>
    <w:p>
      <w:pPr>
        <w:pStyle w:val="hm_Normal"/>
        <w:numPr>
          <w:ilvl w:val="0"/>
          <w:numId w:val="3"/>
        </w:numPr>
      </w:pPr>
      <w:r>
        <w:rPr>
          <w:rStyle w:val="hm_NormalChar"/>
        </w:rPr>
        <w:t>dqa0 enumeration gap — trace 0x1F0–0x1F7 + PCI config to bus0/dev5/func1; classify port-never-init vs probe-protocol.</w:t>
      </w:r>
    </w:p>
    <w:p>
      <w:pPr>
        <w:pStyle w:val="hm_Normal"/>
        <w:numPr>
          <w:ilvl w:val="0"/>
          <w:numId w:val="3"/>
        </w:numPr>
      </w:pPr>
      <w:r>
        <w:rPr>
          <w:rStyle w:val="hm_NormalChar"/>
        </w:rPr>
        <w:t>Fix dqa0 + absent-slave probe — per trace result; float absent-slave scratch regs so the 0xAA presence gate fails fast (blocked by #1).</w:t>
      </w:r>
    </w:p>
    <w:p>
      <w:pPr>
        <w:pStyle w:val="hm_Normal"/>
        <w:numPr>
          <w:ilvl w:val="0"/>
          <w:numId w:val="3"/>
        </w:numPr>
      </w:pPr>
      <w:r>
        <w:rPr>
          <w:rStyle w:val="hm_NormalChar"/>
        </w:rPr>
        <w:t>Verify — suite green + dqa0 visible in show device + snapshot written (blocked by #2, #3).</w:t>
      </w:r>
    </w:p>
    <w:p>
      <w:pPr>
        <w:pStyle w:val="hm_Normal"/>
        <w:numPr>
          <w:ilvl w:val="0"/>
          <w:numId w:val="3"/>
        </w:numPr>
      </w:pPr>
      <w:r>
        <w:rPr>
          <w:rStyle w:val="hm_NormalChar"/>
        </w:rPr>
        <w:t>-- this is unknown : IIC (01) error — classify benign vs blocking from the run log; our S1 returns 0x01 where firmware expects 0x00 at completion.</w:t>
      </w:r>
    </w:p>
    <w:p>
      <w:pPr>
        <w:pStyle w:val="hm_Normal"/>
        <w:numPr>
          <w:ilvl w:val="0"/>
          <w:numId w:val="3"/>
        </w:numPr>
      </w:pPr>
      <w:r>
        <w:rPr>
          <w:rStyle w:val="hm_NormalChar"/>
        </w:rPr>
        <w:t>Boot-phase timeout loops — enumerate/instrument (GCT/FRU, dq waits, IIC, SCSI, RSCC balloon); mostly collapses once #2/#5 land.</w:t>
      </w:r>
    </w:p>
    <w:p>
      <w:pPr>
        <w:pStyle w:val="hm_Normal"/>
        <w:numPr>
          <w:ilvl w:val="0"/>
          <w:numId w:val="3"/>
        </w:numPr>
      </w:pPr>
      <w:r>
        <w:rPr>
          <w:rStyle w:val="hm_NormalChar"/>
        </w:rPr>
        <w:t>SRM update non-persistence — the LFU TX→RX loopback (prompt bytes read as input) + confirm dtor-flush path.</w:t>
      </w:r>
    </w:p>
    <w:p>
      <w:pPr>
        <w:pStyle w:val="hm_Normal"/>
        <w:numPr>
          <w:ilvl w:val="0"/>
          <w:numId w:val="3"/>
        </w:numPr>
      </w:pPr>
      <w:r>
        <w:rPr>
          <w:rStyle w:val="hm_NormalChar"/>
        </w:rPr>
        <w:t>Gate output behind env var — silent by default; kill the per-byte fprintf+fflush console mirror.</w:t>
      </w:r>
    </w:p>
    <w:p>
      <w:pPr>
        <w:pStyle w:val="hm_Normal"/>
        <w:numPr>
          <w:ilvl w:val="0"/>
          <w:numId w:val="3"/>
        </w:numPr>
      </w:pPr>
      <w:r>
        <w:rPr>
          <w:rStyle w:val="hm_NormalChar"/>
        </w:rPr>
        <w:t>Profile cold-boot→&gt;&gt;&gt; — best/worst case, --no-autoload, output gated; establish IPS baseline.</w:t>
      </w:r>
    </w:p>
    <w:p>
      <w:pPr>
        <w:pStyle w:val="hm_Normal"/>
        <w:numPr>
          <w:ilvl w:val="0"/>
          <w:numId w:val="3"/>
        </w:numPr>
      </w:pPr>
      <w:r>
        <w:rPr>
          <w:rStyle w:val="hm_NormalChar"/>
        </w:rPr>
        <w:t>Scope 10x IPS — Tier-1 (gating/build/dispatch) then the V5 two-tier JIT question (blocked by #10, #8).</w:t>
      </w:r>
    </w:p>
    <w:p>
      <w:pPr>
        <w:pStyle w:val="hm_Normal"/>
        <w:numPr>
          <w:ilvl w:val="0"/>
          <w:numId w:val="3"/>
        </w:numPr>
      </w:pPr>
      <w:r>
        <w:rPr>
          <w:rStyle w:val="hm_NormalChar"/>
        </w:rPr>
        <w:t>&gt;&gt;&gt; halt clean shutdown — verify CALL_PAL HALT exits through ~Machine (flush) cleanly (no sentinel touch needed).</w:t>
      </w:r>
    </w:p>
    <w:p>
      <w:pPr>
        <w:pStyle w:val="hm_Normal"/>
        <w:numPr>
          <w:ilvl w:val="0"/>
          <w:numId w:val="3"/>
        </w:numPr>
      </w:pPr>
      <w:r>
        <w:rPr>
          <w:rStyle w:val="hm_NormalChar"/>
        </w:rPr>
        <w:t>Flash ROM writes are disabled Needs to be investigated</w:t>
      </w:r>
    </w:p>
    <w:p>
      <w:pPr>
        <w:pStyle w:val="hm_Normal"/>
      </w:pPr>
      <w:r>
        <w:rPr>
          <w:rStyle w:val="hm_NormalChar"/>
        </w:rPr>
        <w:t>12.  dqa0.0.0.105.0 has no media present or is disabled via the run/stop switch  - after wards we have a stall - timer-loop?</w:t>
      </w:r>
    </w:p>
    <w:p>
      <w:pPr>
        <w:pStyle w:val="hm_Normal"/>
      </w:pPr>
      <w:r>
        <w:rPr>
          <w:rStyle w:val="hm_NormalChar"/>
        </w:rPr>
        <w:t xml:space="preserve">13. initializing GCT/FRU at 3f3200 is significantly delayed. </w:t>
      </w:r>
    </w:p>
    <w:p>
      <w:pPr>
        <w:pStyle w:val="hm_Normal"/>
      </w:pPr>
      <w:r>
        <w:rPr>
          <w:rStyle w:val="hm_NormalChar"/>
        </w:rPr>
        <w:t>14. #21 (still open): the Checking dva0... for option firmware files line is followed by a krn$_sleep-based option-firmware scan wait — the 0x7bef0 software-tick loop. That's a time-based sleep, not a device probe, so no amount of FDC modeling touches it. Your own profile pins it: the gap after that line was +2158903 ms ≈ 36 min.</w:t>
      </w:r>
    </w:p>
    <w:p>
      <w:bookmarkStart w:id="rId80" w:name="TimeOut_LoopsC1DA84CF"/>
      <w:pPr>
        <w:pStyle w:val="Heading3"/>
        <w:numPr>
          <w:ilvl w:val="2"/>
          <w:numId w:val="1"/>
        </w:numPr>
        <w:ind w:left="567" w:hanging="567"/>
      </w:pPr>
      <w:r>
        <w:t>TimeOut Loops</w:t>
      </w:r>
      <w:bookmarkEnd w:id="rId80"/>
    </w:p>
    <w:p>
      <w:pPr>
        <w:pStyle w:val="hm_Normal"/>
      </w:pPr>
      <w:r>
        <w:rPr>
          <w:rStyle w:val="hm_NormalChar"/>
        </w:rPr>
        <w:t>The timeout loops have concrete bounds.</w:t>
      </w:r>
    </w:p>
    <w:p>
      <w:pPr>
        <w:pStyle w:val="hm_Normal"/>
      </w:pPr>
    </w:p>
    <w:tbl>
      <w:tblPr>
        <w:tblW w:w="9075" w:type="dxa"/>
        <w:tblLayout w:type="fixed"/>
        <w:tblCellMar>
          <w:top w:w="0" w:type="dxa"/>
          <w:left w:w="0" w:type="dxa"/>
          <w:bottom w:w="0" w:type="dxa"/>
          <w:right w:w="0" w:type="dxa"/>
        </w:tblCellMar>
      </w:tblPr>
      <w:tblGrid>
        <w:gridCol w:w="2985"/>
        <w:gridCol w:w="3000"/>
        <w:gridCol w:w="3000"/>
      </w:tblGrid>
      <w:tr>
        <w:trPr>
          <w:tblHeader/>
        </w:trPr>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Loop Function</w:t>
            </w:r>
          </w:p>
        </w:tc>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Approx. Wall Clock</w:t>
            </w:r>
          </w:p>
        </w:tc>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C0C0C0"/>
              <w:top w:val="single" w:sz="6" w:color="C0C0C0"/>
              <w:right w:val="single" w:sz="6" w:color="000000"/>
              <w:bottom w:val="single" w:sz="6" w:color="000000"/>
            </w:tcBorders>
          </w:tcPr>
          <w:p>
            <w:pPr>
              <w:pStyle w:val="hm_Normal"/>
            </w:pPr>
            <w:r>
              <w:rPr>
                <w:rStyle w:val="hm_NormalChar"/>
              </w:rPr>
              <w:t>dq_wait_on_busy</w:t>
            </w:r>
          </w:p>
        </w:tc>
        <w:tc>
          <w:tcPr>
            <w:tcBorders>
              <w:left w:val="single" w:sz="6" w:color="C0C0C0"/>
              <w:top w:val="single" w:sz="6" w:color="C0C0C0"/>
              <w:right w:val="single" w:sz="6" w:color="000000"/>
              <w:bottom w:val="single" w:sz="6" w:color="000000"/>
            </w:tcBorders>
          </w:tcPr>
          <w:p>
            <w:pPr>
              <w:pStyle w:val="hm_Normal"/>
            </w:pPr>
            <w:r>
              <w:rPr>
                <w:rStyle w:val="hm_NormalChar"/>
              </w:rPr>
              <w:t>5000×100µs</w:t>
            </w:r>
          </w:p>
        </w:tc>
        <w:tc>
          <w:tcPr>
            <w:tcBorders>
              <w:left w:val="single" w:sz="6" w:color="C0C0C0"/>
              <w:top w:val="single" w:sz="6" w:color="C0C0C0"/>
              <w:right w:val="single" w:sz="6" w:color="000000"/>
              <w:bottom w:val="single" w:sz="6" w:color="000000"/>
            </w:tcBorders>
          </w:tcPr>
          <w:p>
            <w:pPr>
              <w:pStyle w:val="hm_Normal"/>
            </w:pPr>
          </w:p>
        </w:tc>
      </w:tr>
      <w:tr>
        <w:tc>
          <w:tcPr>
            <w:tcBorders>
              <w:left w:val="single" w:sz="6" w:color="C0C0C0"/>
              <w:top w:val="single" w:sz="6" w:color="C0C0C0"/>
              <w:right w:val="single" w:sz="6" w:color="000000"/>
              <w:bottom w:val="single" w:sz="6" w:color="000000"/>
            </w:tcBorders>
          </w:tcPr>
          <w:p>
            <w:pPr>
              <w:pStyle w:val="hm_Normal"/>
            </w:pPr>
            <w:r>
              <w:rPr>
                <w:rStyle w:val="hm_NormalChar"/>
              </w:rPr>
              <w:t>dq_wait_for_drq</w:t>
            </w:r>
          </w:p>
        </w:tc>
        <w:tc>
          <w:tcPr>
            <w:tcBorders>
              <w:left w:val="single" w:sz="6" w:color="C0C0C0"/>
              <w:top w:val="single" w:sz="6" w:color="C0C0C0"/>
              <w:right w:val="single" w:sz="6" w:color="000000"/>
              <w:bottom w:val="single" w:sz="6" w:color="000000"/>
            </w:tcBorders>
          </w:tcPr>
          <w:p>
            <w:pPr>
              <w:pStyle w:val="hm_Normal"/>
            </w:pPr>
            <w:r>
              <w:rPr>
                <w:rStyle w:val="hm_NormalChar"/>
              </w:rPr>
              <w:t>5000×100–200µs</w:t>
            </w:r>
          </w:p>
        </w:tc>
        <w:tc>
          <w:tcPr>
            <w:tcBorders>
              <w:left w:val="single" w:sz="6" w:color="C0C0C0"/>
              <w:top w:val="single" w:sz="6" w:color="C0C0C0"/>
              <w:right w:val="single" w:sz="6" w:color="000000"/>
              <w:bottom w:val="single" w:sz="6" w:color="000000"/>
            </w:tcBorders>
          </w:tcPr>
          <w:p>
            <w:pPr>
              <w:pStyle w:val="hm_Normal"/>
            </w:pPr>
          </w:p>
        </w:tc>
      </w:tr>
      <w:tr>
        <w:tc>
          <w:tcPr>
            <w:tcBorders>
              <w:left w:val="single" w:sz="6" w:color="C0C0C0"/>
              <w:top w:val="single" w:sz="6" w:color="C0C0C0"/>
              <w:right w:val="single" w:sz="6" w:color="000000"/>
              <w:bottom w:val="single" w:sz="6" w:color="000000"/>
            </w:tcBorders>
          </w:tcPr>
          <w:p>
            <w:pPr>
              <w:pStyle w:val="hm_Normal"/>
            </w:pPr>
            <w:r>
              <w:rPr>
                <w:rStyle w:val="hm_NormalChar"/>
              </w:rPr>
              <w:t xml:space="preserve">dq_long_wait_on_busy </w:t>
            </w:r>
          </w:p>
        </w:tc>
        <w:tc>
          <w:tcPr>
            <w:tcBorders>
              <w:left w:val="single" w:sz="6" w:color="C0C0C0"/>
              <w:top w:val="single" w:sz="6" w:color="C0C0C0"/>
              <w:right w:val="single" w:sz="6" w:color="000000"/>
              <w:bottom w:val="single" w:sz="6" w:color="000000"/>
            </w:tcBorders>
          </w:tcPr>
          <w:p>
            <w:pPr>
              <w:pStyle w:val="hm_Normal"/>
            </w:pPr>
            <w:r>
              <w:rPr>
                <w:rStyle w:val="hm_NormalChar"/>
              </w:rPr>
              <w:t>310000×100µs ≈ 31s</w:t>
            </w:r>
          </w:p>
        </w:tc>
        <w:tc>
          <w:tcPr>
            <w:tcBorders>
              <w:left w:val="single" w:sz="6" w:color="C0C0C0"/>
              <w:top w:val="single" w:sz="6" w:color="C0C0C0"/>
              <w:right w:val="single" w:sz="6" w:color="000000"/>
              <w:bottom w:val="single" w:sz="6" w:color="000000"/>
            </w:tcBorders>
          </w:tcPr>
          <w:p>
            <w:pPr>
              <w:pStyle w:val="hm_Normal"/>
            </w:pPr>
          </w:p>
        </w:tc>
      </w:tr>
    </w:tbl>
    <w:p>
      <w:bookmarkStart w:id="rId81" w:name="Appendix_DS200A8A75EF"/>
      <w:pPr>
        <w:pStyle w:val="Heading2"/>
        <w:numPr>
          <w:ilvl w:val="1"/>
          <w:numId w:val="1"/>
        </w:numPr>
        <w:ind w:left="426"/>
      </w:pPr>
      <w:r>
        <w:t>Appendix DS20</w:t>
      </w:r>
      <w:bookmarkEnd w:id="rId81"/>
    </w:p>
    <w:p>
      <w:pPr>
        <w:pStyle w:val="hm_Normal"/>
      </w:pPr>
      <w:r>
        <w:rPr>
          <w:rStyle w:val="hm_NormalChar"/>
        </w:rPr>
        <w:t>Enter topic text here.</w:t>
      </w:r>
    </w:p>
    <w:p>
      <w:bookmarkStart w:id="rId82" w:name="Appendix_ES400A8BACD8"/>
      <w:pPr>
        <w:pStyle w:val="Heading2"/>
        <w:numPr>
          <w:ilvl w:val="1"/>
          <w:numId w:val="1"/>
        </w:numPr>
        <w:ind w:left="426"/>
      </w:pPr>
      <w:r>
        <w:t>Appendix ES40</w:t>
      </w:r>
      <w:bookmarkEnd w:id="rId82"/>
    </w:p>
    <w:p>
      <w:pPr>
        <w:pStyle w:val="hm_Normal"/>
      </w:pPr>
      <w:r>
        <w:rPr>
          <w:rStyle w:val="hm_NormalChar"/>
        </w:rPr>
        <w:t>Enter topic text here.</w:t>
      </w:r>
    </w:p>
    <w:p>
      <w:bookmarkStart w:id="rId83" w:name="Appendix_ES450A8BACD3"/>
      <w:pPr>
        <w:pStyle w:val="Heading2"/>
        <w:numPr>
          <w:ilvl w:val="1"/>
          <w:numId w:val="1"/>
        </w:numPr>
        <w:ind w:left="426"/>
      </w:pPr>
      <w:r>
        <w:t>Appendix ES45</w:t>
      </w:r>
      <w:bookmarkEnd w:id="rId83"/>
    </w:p>
    <w:p>
      <w:pPr>
        <w:pStyle w:val="hm_Normal"/>
      </w:pPr>
      <w:r>
        <w:rPr>
          <w:rStyle w:val="hm_NormalChar"/>
        </w:rPr>
        <w:t>Enter topic text here.</w:t>
      </w:r>
    </w:p>
    <w:p w:rsidR="00097592" w:rsidRDefault="00097592">
      <w:r>
        <w:br w:type="page"/>
      </w:r>
    </w:p>
    <w:p w:rsidR="00B350A4" w:rsidRPr="00CD2964" w:rsidRDefault="00B350A4" w:rsidP="00B350A4">
      <w:pPr>
        <w:pStyle w:val="Subtitle"/>
        <w:rPr>
          <w:sz w:val="52"/>
          <w:szCs w:val="52"/>
        </w:rPr>
      </w:pPr>
      <w:r w:rsidRPr="00CD2964">
        <w:rPr>
          <w:sz w:val="52"/>
          <w:szCs w:val="52"/>
        </w:rPr>
        <w:lastRenderedPageBreak/>
        <w:t>Keyword index</w:t>
      </w:r>
    </w:p>
    <w:p w:rsidR="003A6669" w:rsidRDefault="00EF29C3" w:rsidP="00B350A4">
      <w:r>
        <w:fldChar w:fldCharType="begin"/>
      </w:r>
      <w:r w:rsidR="007847ED">
        <w:instrText xml:space="preserve"> INDEX \e " · " \h "A" \c "2" \z "1033" </w:instrText>
      </w:r>
      <w:r>
        <w:fldChar w:fldCharType="separate"/>
      </w:r>
      <w:r w:rsidR="00B350A4">
        <w:rPr>
          <w:b/>
          <w:bCs/>
          <w:noProof/>
        </w:rPr>
        <w:t>No index entries found.</w:t>
      </w:r>
      <w:r>
        <w:rPr>
          <w:b/>
          <w:bCs/>
          <w:noProof/>
        </w:rPr>
        <w:fldChar w:fldCharType="end"/>
      </w:r>
    </w:p>
    <w:sectPr w:rsidR="003A6669" w:rsidSect="00B24B5F">
      <w:headerReference w:type="defaul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B49" w:rsidRDefault="00C42B49" w:rsidP="00245513">
      <w:pPr>
        <w:spacing w:after="0" w:line="240" w:lineRule="auto"/>
      </w:pPr>
      <w:r>
        <w:separator/>
      </w:r>
    </w:p>
  </w:endnote>
  <w:endnote w:type="continuationSeparator" w:id="0">
    <w:p w:rsidR="00C42B49" w:rsidRDefault="00C42B49" w:rsidP="0024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B49" w:rsidRDefault="00C42B49" w:rsidP="00245513">
      <w:pPr>
        <w:spacing w:after="0" w:line="240" w:lineRule="auto"/>
      </w:pPr>
      <w:r>
        <w:separator/>
      </w:r>
    </w:p>
  </w:footnote>
  <w:footnote w:type="continuationSeparator" w:id="0">
    <w:p w:rsidR="00C42B49" w:rsidRDefault="00C42B49" w:rsidP="0024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13" w:rsidRDefault="00245513">
    <w:pPr>
      <w:pStyle w:val="Header"/>
    </w:pPr>
    <w:r>
      <w:t>ASA-EmulatR V-4</w:t>
    </w:r>
    <w:r>
      <w:tab/>
    </w:r>
    <w:r>
      <w:tab/>
    </w:r>
    <w:r w:rsidR="00097592">
      <w:t>Page</w:t>
    </w:r>
    <w:r w:rsidR="00EF29C3">
      <w:fldChar w:fldCharType="begin"/>
    </w:r>
    <w:r w:rsidR="00403CA2">
      <w:instrText xml:space="preserve"> PAGE   \* MERGEFORMAT </w:instrText>
    </w:r>
    <w:r w:rsidR="00EF29C3">
      <w:fldChar w:fldCharType="separate"/>
    </w:r>
    <w:r w:rsidR="00435001">
      <w:rPr>
        <w:noProof/>
      </w:rPr>
      <w:t>4</w:t>
    </w:r>
    <w:r w:rsidR="00EF29C3">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A72897"/>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multiLevelType w:val="singleLevel"/>
    <w:lvl w:ilvl="0">
      <w:numFmt w:val="bullet"/>
      <w:lvlText w:val="·"/>
      <w:lvlJc w:val="left"/>
      <w:start w:val="1"/>
      <w:pPr>
        <w:ind w:left="195" w:hanging="195"/>
        <w:tab w:val="num" w:pos="195"/>
      </w:pPr>
      <w:rPr>
        <w:rFonts w:ascii="Symbol" w:hAnsi="Symbol"/>
        <w:sz w:val="22"/>
        <w:color w:val="000000"/>
      </w:rPr>
    </w:lvl>
  </w:abstractNum>
  <w:abstractNum w:abstractNumId="2">
    <w:multiLevelType w:val="singleLevel"/>
    <w:lvl w:ilvl="0">
      <w:numFmt w:val="decimal"/>
      <w:lvlText w:val="%1."/>
      <w:lvlJc w:val="left"/>
      <w:start w:val="1"/>
      <w:pPr>
        <w:ind w:left="300" w:hanging="300"/>
        <w:tab w:val="num" w:pos="300"/>
      </w:pPr>
      <w:rPr>
        <w:rFonts w:ascii="Segoe UI" w:hAnsi="Segoe UI"/>
        <w:sz w:val="22"/>
        <w:color w:val="000000"/>
      </w:rPr>
    </w:lvl>
  </w:abstractNum>
  <w:num w:numId="1">
    <w:abstractNumId w:val="0"/>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669"/>
    <w:rsid w:val="00025707"/>
    <w:rsid w:val="00031C98"/>
    <w:rsid w:val="00055E46"/>
    <w:rsid w:val="00097592"/>
    <w:rsid w:val="000B0C68"/>
    <w:rsid w:val="000F605C"/>
    <w:rsid w:val="00147EAE"/>
    <w:rsid w:val="00173387"/>
    <w:rsid w:val="001809E8"/>
    <w:rsid w:val="001C5EA7"/>
    <w:rsid w:val="00216866"/>
    <w:rsid w:val="00245513"/>
    <w:rsid w:val="002C7AB3"/>
    <w:rsid w:val="002E6C76"/>
    <w:rsid w:val="002F3FD3"/>
    <w:rsid w:val="00310AE9"/>
    <w:rsid w:val="0033174F"/>
    <w:rsid w:val="00394EFD"/>
    <w:rsid w:val="003A6669"/>
    <w:rsid w:val="003C57AA"/>
    <w:rsid w:val="003D16DE"/>
    <w:rsid w:val="00403CA2"/>
    <w:rsid w:val="00435001"/>
    <w:rsid w:val="00444635"/>
    <w:rsid w:val="004965DB"/>
    <w:rsid w:val="00522FD0"/>
    <w:rsid w:val="00523647"/>
    <w:rsid w:val="00564A64"/>
    <w:rsid w:val="00595BE7"/>
    <w:rsid w:val="005D142F"/>
    <w:rsid w:val="00615B41"/>
    <w:rsid w:val="007022A2"/>
    <w:rsid w:val="0075027F"/>
    <w:rsid w:val="00774687"/>
    <w:rsid w:val="0078249C"/>
    <w:rsid w:val="007847ED"/>
    <w:rsid w:val="008705E5"/>
    <w:rsid w:val="00873F56"/>
    <w:rsid w:val="008E03FE"/>
    <w:rsid w:val="009252CD"/>
    <w:rsid w:val="009C0AA6"/>
    <w:rsid w:val="00A26C18"/>
    <w:rsid w:val="00A62103"/>
    <w:rsid w:val="00A86808"/>
    <w:rsid w:val="00A877EA"/>
    <w:rsid w:val="00A97F2F"/>
    <w:rsid w:val="00AB7BCA"/>
    <w:rsid w:val="00B24B14"/>
    <w:rsid w:val="00B24B5F"/>
    <w:rsid w:val="00B350A4"/>
    <w:rsid w:val="00B97BE0"/>
    <w:rsid w:val="00BB4208"/>
    <w:rsid w:val="00BE1BE0"/>
    <w:rsid w:val="00C3419F"/>
    <w:rsid w:val="00C42B49"/>
    <w:rsid w:val="00C83900"/>
    <w:rsid w:val="00D0546D"/>
    <w:rsid w:val="00D26F83"/>
    <w:rsid w:val="00D35146"/>
    <w:rsid w:val="00DA2946"/>
    <w:rsid w:val="00E016DB"/>
    <w:rsid w:val="00E53E85"/>
    <w:rsid w:val="00E754C7"/>
    <w:rsid w:val="00EA26FD"/>
    <w:rsid w:val="00EF29C3"/>
    <w:rsid w:val="00F5643E"/>
    <w:rsid w:val="00FA73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4C0AA9E9-23F6-4F47-92D9-A3C228CDFC54}"/>
  <w:attachedTemplate r:id="rI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97592"/>
    <w:rPr>
      <w:sz w:val="20"/>
      <w:szCs w:val="20"/>
    </w:rPr>
  </w:style>
  <w:style w:type="paragraph" w:styleId="Heading1">
    <w:name w:val="heading 1"/>
    <w:basedOn w:val="Normal"/>
    <w:next w:val="Normal"/>
    <w:link w:val="Heading1Char"/>
    <w:uiPriority w:val="9"/>
    <w:qFormat/>
    <w:rsid w:val="0009759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48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9759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480"/>
      <w:outlineLvl w:val="1"/>
    </w:pPr>
    <w:rPr>
      <w:caps/>
      <w:spacing w:val="15"/>
      <w:sz w:val="22"/>
      <w:szCs w:val="22"/>
    </w:rPr>
  </w:style>
  <w:style w:type="paragraph" w:styleId="Heading3">
    <w:name w:val="heading 3"/>
    <w:basedOn w:val="Normal"/>
    <w:next w:val="Normal"/>
    <w:link w:val="Heading3Char"/>
    <w:uiPriority w:val="9"/>
    <w:semiHidden/>
    <w:unhideWhenUsed/>
    <w:qFormat/>
    <w:rsid w:val="00097592"/>
    <w:pPr>
      <w:pBdr>
        <w:top w:val="single" w:sz="6" w:space="2" w:color="4F81BD" w:themeColor="accent1"/>
        <w:left w:val="single" w:sz="6" w:space="2" w:color="4F81BD" w:themeColor="accent1"/>
      </w:pBdr>
      <w:spacing w:before="300" w:after="24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09759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09759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09759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09759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09759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759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92"/>
    <w:rPr>
      <w:b/>
      <w:bCs/>
      <w:caps/>
      <w:color w:val="FFFFFF" w:themeColor="background1"/>
      <w:spacing w:val="15"/>
      <w:shd w:val="clear" w:color="auto" w:fill="4F81BD" w:themeFill="accent1"/>
    </w:rPr>
  </w:style>
  <w:style w:type="paragraph" w:styleId="Header">
    <w:name w:val="header"/>
    <w:basedOn w:val="Normal"/>
    <w:link w:val="HeaderChar"/>
    <w:uiPriority w:val="99"/>
    <w:unhideWhenUsed/>
    <w:rsid w:val="00245513"/>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5513"/>
  </w:style>
  <w:style w:type="paragraph" w:styleId="Footer">
    <w:name w:val="footer"/>
    <w:basedOn w:val="Normal"/>
    <w:link w:val="FooterChar"/>
    <w:uiPriority w:val="99"/>
    <w:semiHidden/>
    <w:unhideWhenUsed/>
    <w:rsid w:val="00245513"/>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45513"/>
  </w:style>
  <w:style w:type="paragraph" w:styleId="BalloonText">
    <w:name w:val="Balloon Text"/>
    <w:basedOn w:val="Normal"/>
    <w:link w:val="BalloonTextChar"/>
    <w:uiPriority w:val="99"/>
    <w:semiHidden/>
    <w:unhideWhenUsed/>
    <w:rsid w:val="00A86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808"/>
    <w:rPr>
      <w:rFonts w:ascii="Tahoma" w:hAnsi="Tahoma" w:cs="Tahoma"/>
      <w:sz w:val="16"/>
      <w:szCs w:val="16"/>
    </w:rPr>
  </w:style>
  <w:style w:type="paragraph" w:styleId="NoSpacing">
    <w:name w:val="No Spacing"/>
    <w:basedOn w:val="Normal"/>
    <w:link w:val="NoSpacingChar"/>
    <w:uiPriority w:val="1"/>
    <w:qFormat/>
    <w:rsid w:val="00097592"/>
    <w:pPr>
      <w:spacing w:before="0" w:after="0" w:line="240" w:lineRule="auto"/>
    </w:pPr>
  </w:style>
  <w:style w:type="character" w:customStyle="1" w:styleId="NoSpacingChar">
    <w:name w:val="No Spacing Char"/>
    <w:basedOn w:val="DefaultParagraphFont"/>
    <w:link w:val="NoSpacing"/>
    <w:uiPriority w:val="1"/>
    <w:rsid w:val="00097592"/>
    <w:rPr>
      <w:sz w:val="20"/>
      <w:szCs w:val="20"/>
    </w:rPr>
  </w:style>
  <w:style w:type="character" w:customStyle="1" w:styleId="Heading2Char">
    <w:name w:val="Heading 2 Char"/>
    <w:basedOn w:val="DefaultParagraphFont"/>
    <w:link w:val="Heading2"/>
    <w:uiPriority w:val="9"/>
    <w:rsid w:val="00097592"/>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097592"/>
    <w:rPr>
      <w:caps/>
      <w:color w:val="243F60" w:themeColor="accent1" w:themeShade="7F"/>
      <w:spacing w:val="15"/>
    </w:rPr>
  </w:style>
  <w:style w:type="character" w:customStyle="1" w:styleId="Heading4Char">
    <w:name w:val="Heading 4 Char"/>
    <w:basedOn w:val="DefaultParagraphFont"/>
    <w:link w:val="Heading4"/>
    <w:uiPriority w:val="9"/>
    <w:semiHidden/>
    <w:rsid w:val="00097592"/>
    <w:rPr>
      <w:caps/>
      <w:color w:val="365F91" w:themeColor="accent1" w:themeShade="BF"/>
      <w:spacing w:val="10"/>
    </w:rPr>
  </w:style>
  <w:style w:type="character" w:customStyle="1" w:styleId="Heading5Char">
    <w:name w:val="Heading 5 Char"/>
    <w:basedOn w:val="DefaultParagraphFont"/>
    <w:link w:val="Heading5"/>
    <w:uiPriority w:val="9"/>
    <w:semiHidden/>
    <w:rsid w:val="00097592"/>
    <w:rPr>
      <w:caps/>
      <w:color w:val="365F91" w:themeColor="accent1" w:themeShade="BF"/>
      <w:spacing w:val="10"/>
    </w:rPr>
  </w:style>
  <w:style w:type="character" w:customStyle="1" w:styleId="Heading6Char">
    <w:name w:val="Heading 6 Char"/>
    <w:basedOn w:val="DefaultParagraphFont"/>
    <w:link w:val="Heading6"/>
    <w:uiPriority w:val="9"/>
    <w:semiHidden/>
    <w:rsid w:val="00097592"/>
    <w:rPr>
      <w:caps/>
      <w:color w:val="365F91" w:themeColor="accent1" w:themeShade="BF"/>
      <w:spacing w:val="10"/>
    </w:rPr>
  </w:style>
  <w:style w:type="paragraph" w:styleId="Subtitle">
    <w:name w:val="Subtitle"/>
    <w:basedOn w:val="Normal"/>
    <w:next w:val="Normal"/>
    <w:link w:val="SubtitleChar"/>
    <w:uiPriority w:val="11"/>
    <w:qFormat/>
    <w:rsid w:val="0009759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97592"/>
    <w:rPr>
      <w:caps/>
      <w:color w:val="595959" w:themeColor="text1" w:themeTint="A6"/>
      <w:spacing w:val="10"/>
      <w:sz w:val="24"/>
      <w:szCs w:val="24"/>
    </w:rPr>
  </w:style>
  <w:style w:type="paragraph" w:styleId="Title">
    <w:name w:val="Title"/>
    <w:basedOn w:val="Normal"/>
    <w:next w:val="Normal"/>
    <w:link w:val="TitleChar"/>
    <w:uiPriority w:val="10"/>
    <w:qFormat/>
    <w:rsid w:val="0009759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097592"/>
    <w:rPr>
      <w:caps/>
      <w:color w:val="4F81BD" w:themeColor="accent1"/>
      <w:spacing w:val="10"/>
      <w:kern w:val="28"/>
      <w:sz w:val="52"/>
      <w:szCs w:val="52"/>
    </w:rPr>
  </w:style>
  <w:style w:type="character" w:customStyle="1" w:styleId="Heading7Char">
    <w:name w:val="Heading 7 Char"/>
    <w:basedOn w:val="DefaultParagraphFont"/>
    <w:link w:val="Heading7"/>
    <w:uiPriority w:val="9"/>
    <w:semiHidden/>
    <w:rsid w:val="00097592"/>
    <w:rPr>
      <w:caps/>
      <w:color w:val="365F91" w:themeColor="accent1" w:themeShade="BF"/>
      <w:spacing w:val="10"/>
    </w:rPr>
  </w:style>
  <w:style w:type="character" w:customStyle="1" w:styleId="Heading8Char">
    <w:name w:val="Heading 8 Char"/>
    <w:basedOn w:val="DefaultParagraphFont"/>
    <w:link w:val="Heading8"/>
    <w:uiPriority w:val="9"/>
    <w:semiHidden/>
    <w:rsid w:val="00097592"/>
    <w:rPr>
      <w:caps/>
      <w:spacing w:val="10"/>
      <w:sz w:val="18"/>
      <w:szCs w:val="18"/>
    </w:rPr>
  </w:style>
  <w:style w:type="character" w:customStyle="1" w:styleId="Heading9Char">
    <w:name w:val="Heading 9 Char"/>
    <w:basedOn w:val="DefaultParagraphFont"/>
    <w:link w:val="Heading9"/>
    <w:uiPriority w:val="9"/>
    <w:semiHidden/>
    <w:rsid w:val="00097592"/>
    <w:rPr>
      <w:i/>
      <w:caps/>
      <w:spacing w:val="10"/>
      <w:sz w:val="18"/>
      <w:szCs w:val="18"/>
    </w:rPr>
  </w:style>
  <w:style w:type="paragraph" w:styleId="Caption">
    <w:name w:val="caption"/>
    <w:basedOn w:val="Normal"/>
    <w:next w:val="Normal"/>
    <w:uiPriority w:val="35"/>
    <w:semiHidden/>
    <w:unhideWhenUsed/>
    <w:qFormat/>
    <w:rsid w:val="00097592"/>
    <w:rPr>
      <w:b/>
      <w:bCs/>
      <w:color w:val="365F91" w:themeColor="accent1" w:themeShade="BF"/>
      <w:sz w:val="16"/>
      <w:szCs w:val="16"/>
    </w:rPr>
  </w:style>
  <w:style w:type="character" w:styleId="Strong">
    <w:name w:val="Strong"/>
    <w:uiPriority w:val="22"/>
    <w:qFormat/>
    <w:rsid w:val="00097592"/>
    <w:rPr>
      <w:b/>
      <w:bCs/>
    </w:rPr>
  </w:style>
  <w:style w:type="character" w:styleId="Emphasis">
    <w:name w:val="Emphasis"/>
    <w:uiPriority w:val="20"/>
    <w:qFormat/>
    <w:rsid w:val="00097592"/>
    <w:rPr>
      <w:caps/>
      <w:color w:val="243F60" w:themeColor="accent1" w:themeShade="7F"/>
      <w:spacing w:val="5"/>
    </w:rPr>
  </w:style>
  <w:style w:type="paragraph" w:styleId="ListParagraph">
    <w:name w:val="List Paragraph"/>
    <w:basedOn w:val="Normal"/>
    <w:uiPriority w:val="34"/>
    <w:qFormat/>
    <w:rsid w:val="00097592"/>
    <w:pPr>
      <w:ind w:left="720"/>
      <w:contextualSpacing/>
    </w:pPr>
  </w:style>
  <w:style w:type="paragraph" w:styleId="Quote">
    <w:name w:val="Quote"/>
    <w:basedOn w:val="Normal"/>
    <w:next w:val="Normal"/>
    <w:link w:val="QuoteChar"/>
    <w:uiPriority w:val="29"/>
    <w:qFormat/>
    <w:rsid w:val="00097592"/>
    <w:rPr>
      <w:i/>
      <w:iCs/>
    </w:rPr>
  </w:style>
  <w:style w:type="character" w:customStyle="1" w:styleId="QuoteChar">
    <w:name w:val="Quote Char"/>
    <w:basedOn w:val="DefaultParagraphFont"/>
    <w:link w:val="Quote"/>
    <w:uiPriority w:val="29"/>
    <w:rsid w:val="00097592"/>
    <w:rPr>
      <w:i/>
      <w:iCs/>
      <w:sz w:val="20"/>
      <w:szCs w:val="20"/>
    </w:rPr>
  </w:style>
  <w:style w:type="paragraph" w:styleId="IntenseQuote">
    <w:name w:val="Intense Quote"/>
    <w:basedOn w:val="Normal"/>
    <w:next w:val="Normal"/>
    <w:link w:val="IntenseQuoteChar"/>
    <w:uiPriority w:val="30"/>
    <w:qFormat/>
    <w:rsid w:val="0009759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097592"/>
    <w:rPr>
      <w:i/>
      <w:iCs/>
      <w:color w:val="4F81BD" w:themeColor="accent1"/>
      <w:sz w:val="20"/>
      <w:szCs w:val="20"/>
    </w:rPr>
  </w:style>
  <w:style w:type="character" w:styleId="SubtleEmphasis">
    <w:name w:val="Subtle Emphasis"/>
    <w:uiPriority w:val="19"/>
    <w:qFormat/>
    <w:rsid w:val="00097592"/>
    <w:rPr>
      <w:i/>
      <w:iCs/>
      <w:color w:val="243F60" w:themeColor="accent1" w:themeShade="7F"/>
    </w:rPr>
  </w:style>
  <w:style w:type="character" w:styleId="IntenseEmphasis">
    <w:name w:val="Intense Emphasis"/>
    <w:uiPriority w:val="21"/>
    <w:qFormat/>
    <w:rsid w:val="00097592"/>
    <w:rPr>
      <w:b/>
      <w:bCs/>
      <w:caps/>
      <w:color w:val="243F60" w:themeColor="accent1" w:themeShade="7F"/>
      <w:spacing w:val="10"/>
    </w:rPr>
  </w:style>
  <w:style w:type="character" w:styleId="SubtleReference">
    <w:name w:val="Subtle Reference"/>
    <w:uiPriority w:val="31"/>
    <w:qFormat/>
    <w:rsid w:val="00097592"/>
    <w:rPr>
      <w:b/>
      <w:bCs/>
      <w:color w:val="4F81BD" w:themeColor="accent1"/>
    </w:rPr>
  </w:style>
  <w:style w:type="character" w:styleId="IntenseReference">
    <w:name w:val="Intense Reference"/>
    <w:uiPriority w:val="32"/>
    <w:qFormat/>
    <w:rsid w:val="00097592"/>
    <w:rPr>
      <w:b/>
      <w:bCs/>
      <w:i/>
      <w:iCs/>
      <w:caps/>
      <w:color w:val="4F81BD" w:themeColor="accent1"/>
    </w:rPr>
  </w:style>
  <w:style w:type="character" w:styleId="BookTitle">
    <w:name w:val="Book Title"/>
    <w:uiPriority w:val="33"/>
    <w:qFormat/>
    <w:rsid w:val="00097592"/>
    <w:rPr>
      <w:b/>
      <w:bCs/>
      <w:i/>
      <w:iCs/>
      <w:spacing w:val="9"/>
    </w:rPr>
  </w:style>
  <w:style w:type="paragraph" w:styleId="TOCHeading">
    <w:name w:val="TOC Heading"/>
    <w:basedOn w:val="Heading1"/>
    <w:next w:val="Normal"/>
    <w:uiPriority w:val="39"/>
    <w:unhideWhenUsed/>
    <w:qFormat/>
    <w:rsid w:val="00097592"/>
    <w:pPr>
      <w:outlineLvl w:val="9"/>
    </w:pPr>
  </w:style>
  <w:style w:type="paragraph" w:styleId="TOC1">
    <w:name w:val="toc 1"/>
    <w:basedOn w:val="Normal"/>
    <w:next w:val="Normal"/>
    <w:autoRedefine/>
    <w:uiPriority w:val="39"/>
    <w:unhideWhenUsed/>
    <w:rsid w:val="00097592"/>
    <w:pPr>
      <w:spacing w:after="100"/>
    </w:pPr>
  </w:style>
  <w:style w:type="paragraph" w:styleId="TOC2">
    <w:name w:val="toc 2"/>
    <w:basedOn w:val="Normal"/>
    <w:next w:val="Normal"/>
    <w:autoRedefine/>
    <w:uiPriority w:val="39"/>
    <w:unhideWhenUsed/>
    <w:rsid w:val="00097592"/>
    <w:pPr>
      <w:spacing w:after="100"/>
      <w:ind w:left="200"/>
    </w:pPr>
  </w:style>
  <w:style w:type="paragraph" w:styleId="TOC3">
    <w:name w:val="toc 3"/>
    <w:basedOn w:val="Normal"/>
    <w:next w:val="Normal"/>
    <w:autoRedefine/>
    <w:uiPriority w:val="39"/>
    <w:unhideWhenUsed/>
    <w:rsid w:val="00097592"/>
    <w:pPr>
      <w:spacing w:after="100"/>
      <w:ind w:left="400"/>
    </w:pPr>
  </w:style>
  <w:style w:type="character" w:styleId="Hyperlink">
    <w:name w:val="Hyperlink"/>
    <w:basedOn w:val="DefaultParagraphFont"/>
    <w:uiPriority w:val="99"/>
    <w:unhideWhenUsed/>
    <w:rsid w:val="00097592"/>
    <w:rPr>
      <w:color w:val="0000FF" w:themeColor="hyperlink"/>
      <w:u w:val="single"/>
    </w:rPr>
  </w:style>
  <w:style w:type="paragraph" w:styleId="TOC4">
    <w:name w:val="toc 4"/>
    <w:basedOn w:val="Normal"/>
    <w:next w:val="Normal"/>
    <w:autoRedefine/>
    <w:uiPriority w:val="39"/>
    <w:unhideWhenUsed/>
    <w:rsid w:val="00097592"/>
    <w:pPr>
      <w:spacing w:after="100"/>
      <w:ind w:left="600"/>
    </w:pPr>
  </w:style>
  <w:style w:type="paragraph" w:styleId="TOC5">
    <w:name w:val="toc 5"/>
    <w:basedOn w:val="Normal"/>
    <w:next w:val="Normal"/>
    <w:autoRedefine/>
    <w:uiPriority w:val="39"/>
    <w:unhideWhenUsed/>
    <w:rsid w:val="00097592"/>
    <w:pPr>
      <w:spacing w:after="100"/>
      <w:ind w:left="800"/>
    </w:pPr>
  </w:style>
  <w:style w:type="paragraph" w:styleId="TOC6">
    <w:name w:val="toc 6"/>
    <w:basedOn w:val="Normal"/>
    <w:next w:val="Normal"/>
    <w:autoRedefine/>
    <w:uiPriority w:val="39"/>
    <w:unhideWhenUsed/>
    <w:rsid w:val="00097592"/>
    <w:pPr>
      <w:spacing w:after="100"/>
      <w:ind w:left="1000"/>
    </w:pPr>
  </w:style>
  <w:style w:type="paragraph" w:styleId="Index1">
    <w:name w:val="index 1"/>
    <w:basedOn w:val="Normal"/>
    <w:next w:val="Normal"/>
    <w:autoRedefine/>
    <w:uiPriority w:val="99"/>
    <w:unhideWhenUsed/>
    <w:rsid w:val="00B350A4"/>
    <w:pPr>
      <w:spacing w:before="0" w:after="0"/>
      <w:ind w:left="200" w:hanging="200"/>
    </w:pPr>
    <w:rPr>
      <w:rFonts w:cstheme="minorHAnsi"/>
      <w:sz w:val="18"/>
      <w:szCs w:val="18"/>
    </w:rPr>
  </w:style>
  <w:style w:type="paragraph" w:styleId="Index2">
    <w:name w:val="index 2"/>
    <w:basedOn w:val="Normal"/>
    <w:next w:val="Normal"/>
    <w:autoRedefine/>
    <w:uiPriority w:val="99"/>
    <w:unhideWhenUsed/>
    <w:rsid w:val="00B350A4"/>
    <w:pPr>
      <w:spacing w:before="0" w:after="0"/>
      <w:ind w:left="400" w:hanging="200"/>
    </w:pPr>
    <w:rPr>
      <w:rFonts w:cstheme="minorHAnsi"/>
      <w:sz w:val="18"/>
      <w:szCs w:val="18"/>
    </w:rPr>
  </w:style>
  <w:style w:type="paragraph" w:styleId="Index3">
    <w:name w:val="index 3"/>
    <w:basedOn w:val="Normal"/>
    <w:next w:val="Normal"/>
    <w:autoRedefine/>
    <w:uiPriority w:val="99"/>
    <w:unhideWhenUsed/>
    <w:rsid w:val="00B350A4"/>
    <w:pPr>
      <w:spacing w:before="0" w:after="0"/>
      <w:ind w:left="600" w:hanging="200"/>
    </w:pPr>
    <w:rPr>
      <w:rFonts w:cstheme="minorHAnsi"/>
      <w:sz w:val="18"/>
      <w:szCs w:val="18"/>
    </w:rPr>
  </w:style>
  <w:style w:type="paragraph" w:styleId="Index4">
    <w:name w:val="index 4"/>
    <w:basedOn w:val="Normal"/>
    <w:next w:val="Normal"/>
    <w:autoRedefine/>
    <w:uiPriority w:val="99"/>
    <w:unhideWhenUsed/>
    <w:rsid w:val="00B350A4"/>
    <w:pPr>
      <w:spacing w:before="0" w:after="0"/>
      <w:ind w:left="800" w:hanging="200"/>
    </w:pPr>
    <w:rPr>
      <w:rFonts w:cstheme="minorHAnsi"/>
      <w:sz w:val="18"/>
      <w:szCs w:val="18"/>
    </w:rPr>
  </w:style>
  <w:style w:type="paragraph" w:styleId="Index5">
    <w:name w:val="index 5"/>
    <w:basedOn w:val="Normal"/>
    <w:next w:val="Normal"/>
    <w:autoRedefine/>
    <w:uiPriority w:val="99"/>
    <w:unhideWhenUsed/>
    <w:rsid w:val="00B350A4"/>
    <w:pPr>
      <w:spacing w:before="0" w:after="0"/>
      <w:ind w:left="1000" w:hanging="200"/>
    </w:pPr>
    <w:rPr>
      <w:rFonts w:cstheme="minorHAnsi"/>
      <w:sz w:val="18"/>
      <w:szCs w:val="18"/>
    </w:rPr>
  </w:style>
  <w:style w:type="paragraph" w:styleId="Index6">
    <w:name w:val="index 6"/>
    <w:basedOn w:val="Normal"/>
    <w:next w:val="Normal"/>
    <w:autoRedefine/>
    <w:uiPriority w:val="99"/>
    <w:unhideWhenUsed/>
    <w:rsid w:val="00B350A4"/>
    <w:pPr>
      <w:spacing w:before="0" w:after="0"/>
      <w:ind w:left="1200" w:hanging="200"/>
    </w:pPr>
    <w:rPr>
      <w:rFonts w:cstheme="minorHAnsi"/>
      <w:sz w:val="18"/>
      <w:szCs w:val="18"/>
    </w:rPr>
  </w:style>
  <w:style w:type="paragraph" w:styleId="Index7">
    <w:name w:val="index 7"/>
    <w:basedOn w:val="Normal"/>
    <w:next w:val="Normal"/>
    <w:autoRedefine/>
    <w:uiPriority w:val="99"/>
    <w:unhideWhenUsed/>
    <w:rsid w:val="00B350A4"/>
    <w:pPr>
      <w:spacing w:before="0" w:after="0"/>
      <w:ind w:left="1400" w:hanging="200"/>
    </w:pPr>
    <w:rPr>
      <w:rFonts w:cstheme="minorHAnsi"/>
      <w:sz w:val="18"/>
      <w:szCs w:val="18"/>
    </w:rPr>
  </w:style>
  <w:style w:type="paragraph" w:styleId="Index8">
    <w:name w:val="index 8"/>
    <w:basedOn w:val="Normal"/>
    <w:next w:val="Normal"/>
    <w:autoRedefine/>
    <w:uiPriority w:val="99"/>
    <w:unhideWhenUsed/>
    <w:rsid w:val="00B350A4"/>
    <w:pPr>
      <w:spacing w:before="0" w:after="0"/>
      <w:ind w:left="1600" w:hanging="200"/>
    </w:pPr>
    <w:rPr>
      <w:rFonts w:cstheme="minorHAnsi"/>
      <w:sz w:val="18"/>
      <w:szCs w:val="18"/>
    </w:rPr>
  </w:style>
  <w:style w:type="paragraph" w:styleId="Index9">
    <w:name w:val="index 9"/>
    <w:basedOn w:val="Normal"/>
    <w:next w:val="Normal"/>
    <w:autoRedefine/>
    <w:uiPriority w:val="99"/>
    <w:unhideWhenUsed/>
    <w:rsid w:val="00B350A4"/>
    <w:pPr>
      <w:spacing w:before="0" w:after="0"/>
      <w:ind w:left="1800" w:hanging="200"/>
    </w:pPr>
    <w:rPr>
      <w:rFonts w:cstheme="minorHAnsi"/>
      <w:sz w:val="18"/>
      <w:szCs w:val="18"/>
    </w:rPr>
  </w:style>
  <w:style w:type="paragraph" w:styleId="IndexHeading">
    <w:name w:val="index heading"/>
    <w:basedOn w:val="Normal"/>
    <w:next w:val="Index1"/>
    <w:uiPriority w:val="99"/>
    <w:unhideWhenUsed/>
    <w:rsid w:val="00B350A4"/>
    <w:pPr>
      <w:pBdr>
        <w:top w:val="single" w:sz="12" w:space="0" w:color="auto"/>
      </w:pBdr>
      <w:spacing w:before="360" w:after="240"/>
    </w:pPr>
    <w:rPr>
      <w:rFonts w:cstheme="minorHAnsi"/>
      <w:b/>
      <w:bCs/>
      <w:i/>
      <w:iCs/>
      <w:sz w:val="26"/>
      <w:szCs w:val="26"/>
    </w:rPr>
  </w:style>
  <w:style w:type="character" w:customStyle="1" w:styleId="hm_NormalChar">
    <w:name w:val="H&amp;M Normal"/>
    <w:basedOn w:val="DefaultParagraphFont"/>
    <w:link w:val="hm_Normal"/>
    <w:qFormat/>
    <w:uiPriority w:val="9"/>
    <w:rPr>
      <w:rFonts w:ascii="Segoe UI" w:hAnsi="Segoe UI"/>
      <w:b w:val="0"/>
      <w:i w:val="0"/>
      <w:strike w:val="0"/>
      <w:u w:val="none" w:color="auto"/>
      <w:caps w:val="0"/>
      <w:vertAlign w:val="baseline"/>
      <w:sz w:val="22"/>
      <w:w w:val="100"/>
      <w:spacing w:val="0"/>
      <w:position w:val="0"/>
      <w:color w:val="000000"/>
      <w:shd w:val="clear" w:color="auto" w:fill="auto"/>
      <w:rtl w:val="0"/>
    </w:rPr>
  </w:style>
  <w:style w:type="paragraph" w:customStyle="1" w:styleId="hm_Normal">
    <w:name w:val="H&amp;M Normal"/>
    <w:basedOn w:val="Normal"/>
    <w:link w:val="hm_NormalChar"/>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w:hAnsi="Segoe UI"/>
      <w:sz w:val="22"/>
    </w:rPr>
  </w:style>
  <w:style w:type="character" w:customStyle="1" w:styleId="hm_Body TextChar">
    <w:name w:val="H&amp;M Body Text"/>
    <w:basedOn w:val="hm_NormalChar"/>
    <w:link w:val="hm_Body Text"/>
    <w:qFormat/>
    <w:uiPriority w:val="9"/>
    <w:rPr/>
  </w:style>
  <w:style w:type="paragraph" w:customStyle="1" w:styleId="hm_Body Text">
    <w:name w:val="H&amp;M Body Text"/>
    <w:basedOn w:val="hm_Normal"/>
    <w:link w:val="hm_Body TextChar"/>
    <w:qFormat/>
    <w:uiPriority w:val="9"/>
    <w:pPr>
      <w:spacing w:after="150"/>
    </w:pPr>
    <w:rPr>
      <w:rFonts w:ascii="Segoe UI" w:hAnsi="Segoe UI"/>
      <w:sz w:val="22"/>
    </w:rPr>
  </w:style>
  <w:style w:type="character" w:customStyle="1" w:styleId="hm_CalloutsChar">
    <w:name w:val="H&amp;M Callouts"/>
    <w:basedOn w:val="hm_NormalChar"/>
    <w:link w:val="hm_Callouts"/>
    <w:qFormat/>
    <w:uiPriority w:val="9"/>
    <w:rPr>
      <w:rFonts w:ascii="Verdana" w:hAnsi="Verdana"/>
      <w:sz w:val="20"/>
      <w:spacing w:val="-1"/>
    </w:rPr>
  </w:style>
  <w:style w:type="paragraph" w:customStyle="1" w:styleId="hm_Callouts">
    <w:name w:val="H&amp;M Callouts"/>
    <w:basedOn w:val="hm_Normal"/>
    <w:link w:val="hm_CalloutsChar"/>
    <w:qFormat/>
    <w:uiPriority w:val="9"/>
    <w:pPr>
      <w:spacing w:after="75"/>
    </w:pPr>
    <w:rPr>
      <w:rFonts w:ascii="Verdana" w:hAnsi="Verdana"/>
      <w:sz w:val="20"/>
    </w:rPr>
  </w:style>
  <w:style w:type="character" w:customStyle="1" w:styleId="hm_Code ExampleChar">
    <w:name w:val="H&amp;M Code Example"/>
    <w:basedOn w:val="hm_NormalChar"/>
    <w:link w:val="hm_Code Example"/>
    <w:qFormat/>
    <w:uiPriority w:val="9"/>
    <w:rPr>
      <w:rFonts w:ascii="Courier New" w:hAnsi="Courier New"/>
      <w:sz w:val="20"/>
    </w:rPr>
  </w:style>
  <w:style w:type="paragraph" w:customStyle="1" w:styleId="hm_Code Example">
    <w:name w:val="H&amp;M Code Example"/>
    <w:basedOn w:val="hm_Normal"/>
    <w:link w:val="hm_Code ExampleChar"/>
    <w:qFormat/>
    <w:uiPriority w:val="9"/>
    <w:pPr>
      <w:wordWrap w:val="On"/>
    </w:pPr>
    <w:rPr>
      <w:rFonts w:ascii="Courier New" w:hAnsi="Courier New"/>
      <w:sz w:val="20"/>
    </w:rPr>
  </w:style>
  <w:style w:type="character" w:customStyle="1" w:styleId="hm_CommentChar">
    <w:name w:val="H&amp;M Comment"/>
    <w:basedOn w:val="hm_NormalChar"/>
    <w:link w:val="hm_Comment"/>
    <w:qFormat/>
    <w:uiPriority w:val="9"/>
    <w:rPr/>
  </w:style>
  <w:style w:type="paragraph" w:customStyle="1" w:styleId="hm_Comment">
    <w:name w:val="H&amp;M Comment"/>
    <w:basedOn w:val="hm_Normal"/>
    <w:link w:val="hm_CommentChar"/>
    <w:qFormat/>
    <w:uiPriority w:val="9"/>
    <w:pPr>
      <w:jc w:val="center"/>
    </w:pPr>
    <w:rPr>
      <w:rFonts w:ascii="Segoe UI" w:hAnsi="Segoe UI"/>
      <w:sz w:val="22"/>
    </w:rPr>
  </w:style>
  <w:style w:type="character" w:customStyle="1" w:styleId="hm_Heading1Char">
    <w:name w:val="H&amp;M Heading1"/>
    <w:basedOn w:val="hm_NormalChar"/>
    <w:next w:val="hm_NormalChar"/>
    <w:link w:val="hm_Heading1"/>
    <w:qFormat/>
    <w:uiPriority w:val="9"/>
    <w:rPr>
      <w:b/>
      <w:sz w:val="32"/>
      <w:color w:val="FFFFFF"/>
    </w:rPr>
  </w:style>
  <w:style w:type="paragraph" w:customStyle="1" w:styleId="hm_Heading1">
    <w:name w:val="H&amp;M Heading1"/>
    <w:basedOn w:val="hm_Normal"/>
    <w:next w:val="hm_Normal"/>
    <w:link w:val="hm_Heading1Char"/>
    <w:qFormat/>
    <w:uiPriority w:val="9"/>
    <w:pPr>
      <w:keepNext/>
    </w:pPr>
    <w:rPr>
      <w:rFonts w:ascii="Segoe UI" w:hAnsi="Segoe UI"/>
      <w:sz w:val="32"/>
    </w:rPr>
  </w:style>
  <w:style w:type="character" w:customStyle="1" w:styleId="hm_Heading1 BlackChar">
    <w:name w:val="H&amp;M Heading1 Black"/>
    <w:basedOn w:val="hm_Heading1Char"/>
    <w:next w:val="hm_NormalChar"/>
    <w:link w:val="hm_Heading1 Black"/>
    <w:qFormat/>
    <w:uiPriority w:val="9"/>
    <w:rPr>
      <w:color w:val="000000"/>
    </w:rPr>
  </w:style>
  <w:style w:type="paragraph" w:customStyle="1" w:styleId="hm_Heading1 Black">
    <w:name w:val="H&amp;M Heading1 Black"/>
    <w:basedOn w:val="hm_Heading1"/>
    <w:next w:val="hm_Normal"/>
    <w:link w:val="hm_Heading1 BlackChar"/>
    <w:qFormat/>
    <w:uiPriority w:val="9"/>
    <w:pPr/>
    <w:rPr>
      <w:rFonts w:ascii="Segoe UI" w:hAnsi="Segoe UI"/>
      <w:sz w:val="32"/>
    </w:rPr>
  </w:style>
  <w:style w:type="character" w:customStyle="1" w:styleId="hm_Heading2Char">
    <w:name w:val="H&amp;M Heading2"/>
    <w:basedOn w:val="hm_Heading1 BlackChar"/>
    <w:next w:val="hm_NormalChar"/>
    <w:link w:val="hm_Heading2"/>
    <w:qFormat/>
    <w:uiPriority w:val="9"/>
    <w:rPr>
      <w:sz w:val="28"/>
    </w:rPr>
  </w:style>
  <w:style w:type="paragraph" w:customStyle="1" w:styleId="hm_Heading2">
    <w:name w:val="H&amp;M Heading2"/>
    <w:basedOn w:val="hm_Heading1 Black"/>
    <w:next w:val="hm_Normal"/>
    <w:link w:val="hm_Heading2Char"/>
    <w:qFormat/>
    <w:uiPriority w:val="9"/>
    <w:pPr/>
    <w:rPr>
      <w:rFonts w:ascii="Segoe UI" w:hAnsi="Segoe UI"/>
      <w:sz w:val="28"/>
    </w:rPr>
  </w:style>
  <w:style w:type="character" w:customStyle="1" w:styleId="hm_Heading3Char">
    <w:name w:val="H&amp;M Heading3"/>
    <w:basedOn w:val="hm_Heading2Char"/>
    <w:next w:val="hm_NormalChar"/>
    <w:link w:val="hm_Heading3"/>
    <w:qFormat/>
    <w:uiPriority w:val="9"/>
    <w:rPr>
      <w:sz w:val="24"/>
    </w:rPr>
  </w:style>
  <w:style w:type="paragraph" w:customStyle="1" w:styleId="hm_Heading3">
    <w:name w:val="H&amp;M Heading3"/>
    <w:basedOn w:val="hm_Heading2"/>
    <w:next w:val="hm_Normal"/>
    <w:link w:val="hm_Heading3Char"/>
    <w:qFormat/>
    <w:uiPriority w:val="9"/>
    <w:pPr/>
    <w:rPr>
      <w:rFonts w:ascii="Segoe UI" w:hAnsi="Segoe UI"/>
      <w:sz w:val="24"/>
    </w:rPr>
  </w:style>
  <w:style w:type="character" w:customStyle="1" w:styleId="hm_Image CaptionChar">
    <w:name w:val="H&amp;M Image Caption"/>
    <w:basedOn w:val="hm_NormalChar"/>
    <w:link w:val="hm_Image Caption"/>
    <w:qFormat/>
    <w:uiPriority w:val="9"/>
    <w:rPr>
      <w:i/>
    </w:rPr>
  </w:style>
  <w:style w:type="paragraph" w:customStyle="1" w:styleId="hm_Image Caption">
    <w:name w:val="H&amp;M Image Caption"/>
    <w:basedOn w:val="hm_Normal"/>
    <w:link w:val="hm_Image CaptionChar"/>
    <w:qFormat/>
    <w:uiPriority w:val="9"/>
    <w:pPr/>
    <w:rPr>
      <w:rFonts w:ascii="Segoe UI" w:hAnsi="Segoe UI"/>
      <w:sz w:val="22"/>
    </w:rPr>
  </w:style>
  <w:style w:type="character" w:customStyle="1" w:styleId="hm_NotesChar">
    <w:name w:val="H&amp;M Notes"/>
    <w:basedOn w:val="hm_NormalChar"/>
    <w:link w:val="hm_Notes"/>
    <w:qFormat/>
    <w:uiPriority w:val="9"/>
    <w:rPr>
      <w:i/>
    </w:rPr>
  </w:style>
  <w:style w:type="paragraph" w:customStyle="1" w:styleId="hm_Notes">
    <w:name w:val="H&amp;M Notes"/>
    <w:basedOn w:val="hm_Normal"/>
    <w:link w:val="hm_NotesChar"/>
    <w:qFormat/>
    <w:uiPriority w:val="9"/>
    <w:pPr/>
    <w:rPr>
      <w:rFonts w:ascii="Segoe UI" w:hAnsi="Segoe UI"/>
      <w:sz w:val="22"/>
    </w:rPr>
  </w:style>
  <w:style w:type="character" w:customStyle="1" w:styleId="hm_NotesBoxChar">
    <w:name w:val="H&amp;M NotesBox"/>
    <w:basedOn w:val="hm_NotesChar"/>
    <w:link w:val="hm_NotesBox"/>
    <w:qFormat/>
    <w:uiPriority w:val="9"/>
    <w:rPr/>
  </w:style>
  <w:style w:type="paragraph" w:customStyle="1" w:styleId="hm_NotesBox">
    <w:name w:val="H&amp;M NotesBox"/>
    <w:basedOn w:val="hm_Notes"/>
    <w:link w:val="hm_NotesBoxChar"/>
    <w:qFormat/>
    <w:uiPriority w:val="9"/>
    <w:pPr>
      <w:spacing w:before="150"/>
    </w:pPr>
    <w:rPr>
      <w:rFonts w:ascii="Segoe UI" w:hAnsi="Segoe UI"/>
      <w:sz w:val="22"/>
    </w:rPr>
  </w:style>
  <w:style w:type="character" w:customStyle="1" w:styleId="hm_Popup BoxChar">
    <w:name w:val="H&amp;M Popup Box"/>
    <w:basedOn w:val="hm_NormalChar"/>
    <w:link w:val="hm_Popup Box"/>
    <w:qFormat/>
    <w:uiPriority w:val="9"/>
    <w:rPr>
      <w:sz w:val="18"/>
    </w:rPr>
  </w:style>
  <w:style w:type="paragraph" w:customStyle="1" w:styleId="hm_Popup Box">
    <w:name w:val="H&amp;M Popup Box"/>
    <w:basedOn w:val="hm_Normal"/>
    <w:link w:val="hm_Popup BoxChar"/>
    <w:qFormat/>
    <w:uiPriority w:val="9"/>
    <w:pPr/>
    <w:rPr>
      <w:rFonts w:ascii="Segoe UI" w:hAnsi="Segoe UI"/>
      <w:sz w:val="18"/>
    </w:rPr>
  </w:style>
  <w:style w:type="character" w:customStyle="1" w:styleId="hm_SeeAlsoChar">
    <w:name w:val="H&amp;M SeeAlso"/>
    <w:basedOn w:val="hm_NormalChar"/>
    <w:next w:val="hm_NormalChar"/>
    <w:link w:val="hm_SeeAlso"/>
    <w:qFormat/>
    <w:uiPriority w:val="9"/>
    <w:rPr>
      <w:b/>
      <w:i/>
      <w:sz w:val="24"/>
    </w:rPr>
  </w:style>
  <w:style w:type="paragraph" w:customStyle="1" w:styleId="hm_SeeAlso">
    <w:name w:val="H&amp;M SeeAlso"/>
    <w:basedOn w:val="hm_Normal"/>
    <w:next w:val="hm_Normal"/>
    <w:link w:val="hm_SeeAlsoChar"/>
    <w:qFormat/>
    <w:uiPriority w:val="9"/>
    <w:pPr/>
    <w:rPr>
      <w:rFonts w:ascii="Segoe UI" w:hAnsi="Segoe UI"/>
      <w:sz w:val="24"/>
    </w:rPr>
  </w:style>
  <w:style w:type="character" w:customStyle="1" w:styleId="hm_Tip BodyChar">
    <w:name w:val="H&amp;M Tip Body"/>
    <w:basedOn w:val="hm_NormalChar"/>
    <w:link w:val="hm_Tip Body"/>
    <w:qFormat/>
    <w:uiPriority w:val="9"/>
    <w:rPr>
      <w:sz w:val="18"/>
    </w:rPr>
  </w:style>
  <w:style w:type="paragraph" w:customStyle="1" w:styleId="hm_Tip Body">
    <w:name w:val="H&amp;M Tip Body"/>
    <w:basedOn w:val="hm_Normal"/>
    <w:link w:val="hm_Tip BodyChar"/>
    <w:qFormat/>
    <w:uiPriority w:val="9"/>
    <w:pPr/>
    <w:rPr>
      <w:rFonts w:ascii="Segoe UI" w:hAnsi="Segoe UI"/>
      <w:sz w:val="18"/>
    </w:rPr>
  </w:style>
  <w:style w:type="character" w:customStyle="1" w:styleId="hm_Tip HeadingChar">
    <w:name w:val="H&amp;M Tip Heading"/>
    <w:basedOn w:val="hm_NormalChar"/>
    <w:next w:val="hm_Body Text HowToChar"/>
    <w:link w:val="hm_Tip Heading"/>
    <w:qFormat/>
    <w:uiPriority w:val="9"/>
    <w:rPr>
      <w:rFonts w:ascii="Tahoma" w:hAnsi="Tahoma"/>
      <w:b/>
    </w:rPr>
  </w:style>
  <w:style w:type="paragraph" w:customStyle="1" w:styleId="hm_Tip Heading">
    <w:name w:val="H&amp;M Tip Heading"/>
    <w:basedOn w:val="hm_Normal"/>
    <w:next w:val="hm_Body Text HowTo"/>
    <w:link w:val="hm_Tip HeadingChar"/>
    <w:qFormat/>
    <w:uiPriority w:val="9"/>
    <w:pPr/>
    <w:rPr>
      <w:rFonts w:ascii="Tahoma" w:hAnsi="Tahoma"/>
      <w:sz w:val="22"/>
    </w:rPr>
  </w:style>
  <w:style w:type="character" w:customStyle="1" w:styleId="hm_T_CodeChar">
    <w:name w:val="H&amp;M T_Code"/>
    <w:qFormat/>
    <w:uiPriority w:val="9"/>
    <w:rPr>
      <w:rFonts w:ascii="Courier New" w:hAnsi="Courier New"/>
      <w:b w:val="0"/>
      <w:i w:val="0"/>
      <w:strike w:val="0"/>
      <w:u w:val="none" w:color="auto"/>
      <w:caps w:val="0"/>
      <w:vertAlign w:val="baseline"/>
      <w:sz w:val="22"/>
      <w:w w:val="100"/>
      <w:spacing w:val="-1"/>
      <w:position w:val="0"/>
      <w:color w:val="000000"/>
      <w:shd w:val="clear" w:color="auto" w:fill="auto"/>
      <w:rtl w:val="0"/>
    </w:rPr>
  </w:style>
  <w:style w:type="paragraph" w:customStyle="1" w:styleId="hm_T_Code">
    <w:name w:val="H&amp;M T_Code"/>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Courier New" w:hAnsi="Courier New"/>
      <w:sz w:val="22"/>
    </w:rPr>
  </w:style>
  <w:style w:type="character" w:customStyle="1" w:styleId="hm_T_EmphasisChar">
    <w:name w:val="H&amp;M T_Emphasis"/>
    <w:qFormat/>
    <w:uiPriority w:val="9"/>
    <w:rPr>
      <w:rFonts w:ascii="Segoe UI" w:hAnsi="Segoe UI"/>
      <w:b/>
      <w:i w:val="0"/>
      <w:strike w:val="0"/>
      <w:u w:val="none" w:color="auto"/>
      <w:caps w:val="0"/>
      <w:vertAlign w:val="baseline"/>
      <w:sz w:val="20"/>
      <w:w w:val="100"/>
      <w:spacing w:val="0"/>
      <w:position w:val="0"/>
      <w:color w:val="000000"/>
      <w:shd w:val="clear" w:color="auto" w:fill="auto"/>
      <w:rtl w:val="0"/>
    </w:rPr>
  </w:style>
  <w:style w:type="paragraph" w:customStyle="1" w:styleId="hm_T_Emphasis">
    <w:name w:val="H&amp;M T_Emphasis"/>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w:hAnsi="Segoe UI"/>
      <w:sz w:val="20"/>
    </w:rPr>
  </w:style>
  <w:style w:type="character" w:customStyle="1" w:styleId="hm_T_EntryChar">
    <w:name w:val="H&amp;M T_Entry"/>
    <w:qFormat/>
    <w:uiPriority w:val="9"/>
    <w:rPr>
      <w:rFonts w:ascii="Courier New" w:hAnsi="Courier New"/>
      <w:b/>
      <w:i w:val="0"/>
      <w:strike w:val="0"/>
      <w:u w:val="none" w:color="auto"/>
      <w:caps w:val="0"/>
      <w:vertAlign w:val="baseline"/>
      <w:sz w:val="22"/>
      <w:w w:val="100"/>
      <w:spacing w:val="-1"/>
      <w:position w:val="0"/>
      <w:color w:val="000000"/>
      <w:shd w:val="clear" w:color="auto" w:fill="auto"/>
      <w:rtl w:val="0"/>
    </w:rPr>
  </w:style>
  <w:style w:type="paragraph" w:customStyle="1" w:styleId="hm_T_Entry">
    <w:name w:val="H&amp;M T_Entry"/>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Courier New" w:hAnsi="Courier New"/>
      <w:sz w:val="22"/>
    </w:rPr>
  </w:style>
  <w:style w:type="character" w:customStyle="1" w:styleId="hm_T_Entry 10ptChar">
    <w:name w:val="H&amp;M T_Entry 10pt"/>
    <w:basedOn w:val="hm_T_EntryChar"/>
    <w:qFormat/>
    <w:uiPriority w:val="9"/>
    <w:rPr>
      <w:i/>
      <w:sz w:val="20"/>
    </w:rPr>
  </w:style>
  <w:style w:type="character" w:customStyle="1" w:styleId="hm_T_MenuChar">
    <w:name w:val="H&amp;M T_Menu"/>
    <w:qFormat/>
    <w:uiPriority w:val="9"/>
    <w:rPr>
      <w:rFonts w:ascii="Segoe UI Semibold" w:hAnsi="Segoe UI Semibold"/>
      <w:b w:val="0"/>
      <w:i w:val="0"/>
      <w:strike w:val="0"/>
      <w:u w:val="none" w:color="auto"/>
      <w:caps w:val="0"/>
      <w:vertAlign w:val="baseline"/>
      <w:sz w:val="22"/>
      <w:w w:val="100"/>
      <w:spacing w:val="0"/>
      <w:position w:val="0"/>
      <w:color w:val="000000"/>
      <w:shd w:val="clear" w:color="auto" w:fill="auto"/>
      <w:rtl w:val="0"/>
    </w:rPr>
  </w:style>
  <w:style w:type="paragraph" w:customStyle="1" w:styleId="hm_T_Menu">
    <w:name w:val="H&amp;M T_Menu"/>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Semibold" w:hAnsi="Segoe UI Semibold"/>
      <w:sz w:val="22"/>
    </w:rPr>
  </w:style>
  <w:style w:type="character" w:customStyle="1" w:styleId="hm_T_Menu 10pChar">
    <w:name w:val="H&amp;M T_Menu 10p"/>
    <w:basedOn w:val="hm_T_MenuChar"/>
    <w:qFormat/>
    <w:uiPriority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55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D:\COPY_D\__DOCXtests\Word-Template-Simple-A4.doc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COPY_D\__DOCXtests\Word-Template-Simple-A4.doc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yperlink" Target="#Introduction"/><Relationship Id="rId17" Type="http://schemas.openxmlformats.org/officeDocument/2006/relationships/hyperlink" Target="#Configuring"/><Relationship Id="rId18" Type="http://schemas.openxmlformats.org/officeDocument/2006/relationships/hyperlink" Target="#Console_Support58D6BF51"/><Relationship Id="rId19" Type="http://schemas.openxmlformats.org/officeDocument/2006/relationships/hyperlink" Target="#Executing"/><Relationship Id="rId20" Type="http://schemas.openxmlformats.org/officeDocument/2006/relationships/hyperlink" Target="#Executing_Two_Instances55BF6226"/><Relationship Id="rId21" Type="http://schemas.openxmlformats.org/officeDocument/2006/relationships/hyperlink" Target="#Example___PerformanceAD6D4375"/><Relationship Id="rId22" Type="http://schemas.openxmlformats.org/officeDocument/2006/relationships/hyperlink" Target="#1_1_What_is_EmulatR47E6B2A2"/><Relationship Id="rId23" Type="http://schemas.openxmlformats.org/officeDocument/2006/relationships/hyperlink" Target="#1_2_Supported_Systems55DB87F2"/><Relationship Id="rId24" Type="http://schemas.openxmlformats.org/officeDocument/2006/relationships/hyperlink" Target="#1_3_Current_Platform_Support0BF1B6FB"/><Relationship Id="rId25" Type="http://schemas.openxmlformats.org/officeDocument/2006/relationships/hyperlink" Target="#1_4_Feature_Matrix2DC9E8ED"/><Relationship Id="rId26" Type="http://schemas.openxmlformats.org/officeDocument/2006/relationships/hyperlink" Target="#Installation"/><Relationship Id="rId27" Type="http://schemas.openxmlformats.org/officeDocument/2006/relationships/hyperlink" Target="#Building_from_Source6EEF1785"/><Relationship Id="rId28" Type="http://schemas.openxmlformats.org/officeDocument/2006/relationships/hyperlink" Target="#Required_Tools___Frameworks38028EB9"/><Relationship Id="rId29" Type="http://schemas.openxmlformats.org/officeDocument/2006/relationships/hyperlink" Target="#Firmeware_RequirementsA8B62E9D"/><Relationship Id="rId30" Type="http://schemas.openxmlformats.org/officeDocument/2006/relationships/hyperlink" Target="#First_Startup567C2988"/><Relationship Id="rId31" Type="http://schemas.openxmlformats.org/officeDocument/2006/relationships/hyperlink" Target="#Quick_Start1C906C86"/><Relationship Id="rId32" Type="http://schemas.openxmlformats.org/officeDocument/2006/relationships/hyperlink" Target="#Launching_EmulatRBFBFB3C6"/><Relationship Id="rId33" Type="http://schemas.openxmlformats.org/officeDocument/2006/relationships/hyperlink" Target="#Connecting_to_the_ConsoleCAF9BDA6"/><Relationship Id="rId34" Type="http://schemas.openxmlformats.org/officeDocument/2006/relationships/hyperlink" Target="#Loading_Firmware203EF3AC"/><Relationship Id="rId35" Type="http://schemas.openxmlformats.org/officeDocument/2006/relationships/hyperlink" Target="#Reaching_the_SRM_Prompt96303115"/><Relationship Id="rId36" Type="http://schemas.openxmlformats.org/officeDocument/2006/relationships/hyperlink" Target="#Clean_Shutdown3FCC7EB6"/><Relationship Id="rId37" Type="http://schemas.openxmlformats.org/officeDocument/2006/relationships/hyperlink" Target="#Console_Connectivity87862069"/><Relationship Id="rId38" Type="http://schemas.openxmlformats.org/officeDocument/2006/relationships/hyperlink" Target="#TCP_Console_Overview9AC471BB"/><Relationship Id="rId39" Type="http://schemas.openxmlformats.org/officeDocument/2006/relationships/hyperlink" Target="#PuTTY"/><Relationship Id="rId40" Type="http://schemas.openxmlformats.org/officeDocument/2006/relationships/hyperlink" Target="#Plink"/><Relationship Id="rId41" Type="http://schemas.openxmlformats.org/officeDocument/2006/relationships/hyperlink" Target="#TeraTerm"/><Relationship Id="rId42" Type="http://schemas.openxmlformats.org/officeDocument/2006/relationships/hyperlink" Target="#MobaXterm"/><Relationship Id="rId43" Type="http://schemas.openxmlformats.org/officeDocument/2006/relationships/hyperlink" Target="#Netcat"/><Relationship Id="rId44" Type="http://schemas.openxmlformats.org/officeDocument/2006/relationships/hyperlink" Target="#Troubleshooting"/><Relationship Id="rId45" Type="http://schemas.openxmlformats.org/officeDocument/2006/relationships/hyperlink" Target="#SRM_Console715E4BEC"/><Relationship Id="rId46" Type="http://schemas.openxmlformats.org/officeDocument/2006/relationships/hyperlink" Target="#SRM_Overview7D1B1364"/><Relationship Id="rId47" Type="http://schemas.openxmlformats.org/officeDocument/2006/relationships/hyperlink" Target="#Common_CommandsCD32C9CE"/><Relationship Id="rId48" Type="http://schemas.openxmlformats.org/officeDocument/2006/relationships/hyperlink" Target="#Show_configDD982906"/><Relationship Id="rId49" Type="http://schemas.openxmlformats.org/officeDocument/2006/relationships/hyperlink" Target="#Show_deviceE45B7316"/><Relationship Id="rId50" Type="http://schemas.openxmlformats.org/officeDocument/2006/relationships/hyperlink" Target="#Show_memory332D3F6D"/><Relationship Id="rId51" Type="http://schemas.openxmlformats.org/officeDocument/2006/relationships/hyperlink" Target="#Boot"/><Relationship Id="rId52" Type="http://schemas.openxmlformats.org/officeDocument/2006/relationships/hyperlink" Target="#Set"/><Relationship Id="rId53" Type="http://schemas.openxmlformats.org/officeDocument/2006/relationships/hyperlink" Target="#SRM_Environment_Variables73FD57CE"/><Relationship Id="rId54" Type="http://schemas.openxmlformats.org/officeDocument/2006/relationships/hyperlink" Target="#Storage_Devices489FF21F"/><Relationship Id="rId55" Type="http://schemas.openxmlformats.org/officeDocument/2006/relationships/hyperlink" Target="#IDE_DevicesC6F4FDEA"/><Relationship Id="rId56" Type="http://schemas.openxmlformats.org/officeDocument/2006/relationships/hyperlink" Target="#ATAPI_Devices1FED3F77"/><Relationship Id="rId57" Type="http://schemas.openxmlformats.org/officeDocument/2006/relationships/hyperlink" Target="#SCSI_Devices51A46FB6"/><Relationship Id="rId58" Type="http://schemas.openxmlformats.org/officeDocument/2006/relationships/hyperlink" Target="#Virtual_CDROMF34C8985"/><Relationship Id="rId59" Type="http://schemas.openxmlformats.org/officeDocument/2006/relationships/hyperlink" Target="#Virtual_Disk_Images06DB8D2E"/><Relationship Id="rId60" Type="http://schemas.openxmlformats.org/officeDocument/2006/relationships/hyperlink" Target="#Snapshot_SupportB528CE26"/><Relationship Id="rId61" Type="http://schemas.openxmlformats.org/officeDocument/2006/relationships/hyperlink" Target="#Automatic_Snapshots27CC7F31"/><Relationship Id="rId62" Type="http://schemas.openxmlformats.org/officeDocument/2006/relationships/hyperlink" Target="#Creating_Snapshots20CE6FFF"/><Relationship Id="rId63" Type="http://schemas.openxmlformats.org/officeDocument/2006/relationships/hyperlink" Target="#Restoring_SnapshotsD72E895D"/><Relationship Id="rId64" Type="http://schemas.openxmlformats.org/officeDocument/2006/relationships/hyperlink" Target="#Snapshot_Pruning31887DFA"/><Relationship Id="rId65" Type="http://schemas.openxmlformats.org/officeDocument/2006/relationships/hyperlink" Target="#Troubleshooting2"/><Relationship Id="rId66" Type="http://schemas.openxmlformats.org/officeDocument/2006/relationships/hyperlink" Target="#EmulatR_will_not_startF801918E"/><Relationship Id="rId67" Type="http://schemas.openxmlformats.org/officeDocument/2006/relationships/hyperlink" Target="#Firmware_HangsC0C95A8F"/><Relationship Id="rId68" Type="http://schemas.openxmlformats.org/officeDocument/2006/relationships/hyperlink" Target="#Slow_Boot019DDECE"/><Relationship Id="rId69" Type="http://schemas.openxmlformats.org/officeDocument/2006/relationships/hyperlink" Target="#Missing_Devices2DC93A8E"/><Relationship Id="rId70" Type="http://schemas.openxmlformats.org/officeDocument/2006/relationships/hyperlink" Target="#Console_Connection_Issues6A0FD2BF"/><Relationship Id="rId71" Type="http://schemas.openxmlformats.org/officeDocument/2006/relationships/hyperlink" Target="#Appendix_Master6D681CBE"/><Relationship Id="rId72" Type="http://schemas.openxmlformats.org/officeDocument/2006/relationships/hyperlink" Target="#Appendix"/><Relationship Id="rId73" Type="http://schemas.openxmlformats.org/officeDocument/2006/relationships/hyperlink" Target="#Environment_Variables___Operat8D63D439"/><Relationship Id="rId74" Type="http://schemas.openxmlformats.org/officeDocument/2006/relationships/hyperlink" Target="#Kill_the_EmulatR937F86ED"/><Relationship Id="rId75" Type="http://schemas.openxmlformats.org/officeDocument/2006/relationships/hyperlink" Target="#Known_LimitationsF8DBF647"/><Relationship Id="rId76" Type="http://schemas.openxmlformats.org/officeDocument/2006/relationships/hyperlink" Target="#SRM_Boot1A01AEED"/><Relationship Id="rId77" Type="http://schemas.openxmlformats.org/officeDocument/2006/relationships/hyperlink" Target="#SRM_Commands__PromptE71BBDC7"/><Relationship Id="rId78" Type="http://schemas.openxmlformats.org/officeDocument/2006/relationships/hyperlink" Target="#SuperIO_ControllerE028AC70"/><Relationship Id="rId79" Type="http://schemas.openxmlformats.org/officeDocument/2006/relationships/hyperlink" Target="#Task_MatrixD6521F41"/><Relationship Id="rId80" Type="http://schemas.openxmlformats.org/officeDocument/2006/relationships/hyperlink" Target="#TimeOut_LoopsC1DA84CF"/><Relationship Id="rId81" Type="http://schemas.openxmlformats.org/officeDocument/2006/relationships/hyperlink" Target="#Appendix_DS200A8A75EF"/><Relationship Id="rId82" Type="http://schemas.openxmlformats.org/officeDocument/2006/relationships/hyperlink" Target="#Appendix_ES400A8BACD8"/><Relationship Id="rId83" Type="http://schemas.openxmlformats.org/officeDocument/2006/relationships/hyperlink" Target="#Appendix_ES450A8BACD3"/></Relationships>

</file>

<file path=word/_rels/settings.xml.rels>&#65279;<?xml version="1.0" encoding="UTF-8"?>
<Relationships xmlns="http://schemas.openxmlformats.org/package/2006/relationships"><Relationship Id="rId1" Type="http://schemas.openxmlformats.org/officeDocument/2006/relationships/attachedTemplate" Target="file:///.\$helpman-word-helper-macro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D46F30-D37D-44EF-B724-09D3A7EC4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$helpman-word-helper-macros.dotm</Template>
  <TotalTime>0</TotalTime>
  <Pages>4</Pages>
  <Words>161</Words>
  <Characters>919</Characters>
  <Application>Microsoft Office Word</Application>
  <DocSecurity>0</DocSecurity>
  <Lines>7</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ASA-EmulatR V-4</vt:lpstr>
      <vt:lpstr>ASA-EmulatR V-4</vt:lpstr>
    </vt:vector>
  </TitlesOfParts>
  <Company>Enter your company name and EC Software GmbH</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ASA-EmulatR V-4</dc:title>
  <dc:subject>&lt;%DESCRIPTION%&gt;</dc:subject>
  <dc:creator>Enter your company name</dc:creator>
  <dc:description>&lt;%COMMENTS%&gt;</dc:description>
  <cp:lastModifiedBy>Tim Green</cp:lastModifiedBy>
  <cp:revision>2</cp:revision>
  <dcterms:created xsi:type="dcterms:W3CDTF">2016-03-15T15:58:00Z</dcterms:created>
  <dcterms:modified xsi:type="dcterms:W3CDTF">2016-03-15T15:58:00Z</dcterms:modified>
</cp:coreProperties>
</file>